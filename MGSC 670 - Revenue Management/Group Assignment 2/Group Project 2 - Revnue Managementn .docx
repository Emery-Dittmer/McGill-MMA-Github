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3247" w14:textId="58E11988" w:rsidR="00455EF8" w:rsidRDefault="00455EF8" w:rsidP="004060F7">
      <w:pPr>
        <w:pStyle w:val="paragraph"/>
        <w:rPr>
          <w:rStyle w:val="scxw245146351"/>
          <w:rFonts w:ascii="Lato" w:hAnsi="Lato" w:cstheme="minorBidi"/>
        </w:rPr>
      </w:pPr>
      <w:bookmarkStart w:id="0" w:name="_Hlk132622816"/>
      <w:bookmarkEnd w:id="0"/>
      <w:r>
        <w:rPr>
          <w:noProof/>
        </w:rPr>
        <w:drawing>
          <wp:inline distT="0" distB="0" distL="0" distR="0" wp14:anchorId="03723E2F" wp14:editId="50C849F2">
            <wp:extent cx="5943600" cy="970280"/>
            <wp:effectExtent l="0" t="0" r="0" b="0"/>
            <wp:docPr id="1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87B7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554B44EE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736EE139" w14:textId="58E11988" w:rsidR="009D606C" w:rsidRDefault="009D606C" w:rsidP="004060F7">
      <w:pPr>
        <w:pStyle w:val="paragraph"/>
        <w:rPr>
          <w:rStyle w:val="scxw245146351"/>
          <w:rFonts w:ascii="Lato" w:hAnsi="Lato" w:cstheme="minorBidi"/>
        </w:rPr>
      </w:pPr>
    </w:p>
    <w:p w14:paraId="044811B2" w14:textId="406E480B" w:rsidR="00A848D2" w:rsidRPr="00204F08" w:rsidRDefault="00A848D2" w:rsidP="004060F7">
      <w:pPr>
        <w:pStyle w:val="paragraph"/>
        <w:jc w:val="center"/>
        <w:rPr>
          <w:rStyle w:val="normaltextrun"/>
          <w:b/>
          <w:bCs/>
        </w:rPr>
      </w:pPr>
      <w:r w:rsidRPr="00204F08">
        <w:rPr>
          <w:rStyle w:val="normaltextrun"/>
          <w:b/>
          <w:bCs/>
        </w:rPr>
        <w:t>MGSC 67</w:t>
      </w:r>
      <w:r w:rsidR="00F51EA0">
        <w:rPr>
          <w:rStyle w:val="normaltextrun"/>
          <w:b/>
          <w:bCs/>
        </w:rPr>
        <w:t>0</w:t>
      </w:r>
      <w:r w:rsidRPr="00204F08">
        <w:rPr>
          <w:rStyle w:val="normaltextrun"/>
          <w:b/>
          <w:bCs/>
        </w:rPr>
        <w:t xml:space="preserve">: </w:t>
      </w:r>
      <w:r w:rsidR="00F51EA0">
        <w:rPr>
          <w:rStyle w:val="normaltextrun"/>
          <w:b/>
          <w:bCs/>
        </w:rPr>
        <w:t>Revenue Management</w:t>
      </w:r>
    </w:p>
    <w:p w14:paraId="5B01641D" w14:textId="68BE2129" w:rsidR="00A848D2" w:rsidRDefault="00F51EA0" w:rsidP="004060F7">
      <w:pPr>
        <w:pStyle w:val="paragraph"/>
        <w:jc w:val="center"/>
        <w:rPr>
          <w:rStyle w:val="normaltextrun"/>
          <w:b/>
        </w:rPr>
      </w:pPr>
      <w:r>
        <w:rPr>
          <w:rStyle w:val="normaltextrun"/>
        </w:rPr>
        <w:t>Case Study: Pricing Analytics for Movie Theatres</w:t>
      </w:r>
    </w:p>
    <w:p w14:paraId="6CC5DF83" w14:textId="58E11988" w:rsidR="00455EF8" w:rsidRPr="0017370C" w:rsidRDefault="00455EF8" w:rsidP="004060F7">
      <w:pPr>
        <w:pStyle w:val="paragraph"/>
        <w:jc w:val="center"/>
        <w:rPr>
          <w:rStyle w:val="normaltextrun"/>
          <w:b/>
        </w:rPr>
      </w:pPr>
      <w:r w:rsidRPr="0017370C">
        <w:rPr>
          <w:rStyle w:val="normaltextrun"/>
          <w:b/>
        </w:rPr>
        <w:t>Submitted to:</w:t>
      </w:r>
    </w:p>
    <w:p w14:paraId="29F6A7FF" w14:textId="58E11988" w:rsidR="00455EF8" w:rsidRPr="0017370C" w:rsidRDefault="00455EF8" w:rsidP="004060F7">
      <w:pPr>
        <w:pStyle w:val="paragraph"/>
        <w:jc w:val="center"/>
        <w:rPr>
          <w:rStyle w:val="normaltextrun"/>
          <w:b/>
        </w:rPr>
      </w:pPr>
    </w:p>
    <w:p w14:paraId="0141CB91" w14:textId="77777777" w:rsidR="00204F08" w:rsidRPr="00204F08" w:rsidRDefault="00204F08" w:rsidP="004060F7">
      <w:pPr>
        <w:pStyle w:val="paragraph"/>
        <w:jc w:val="center"/>
        <w:rPr>
          <w:rStyle w:val="normaltextrun"/>
          <w:b/>
        </w:rPr>
      </w:pPr>
    </w:p>
    <w:p w14:paraId="7697B63A" w14:textId="58E11988" w:rsidR="00455EF8" w:rsidRDefault="00455EF8" w:rsidP="004060F7">
      <w:pPr>
        <w:pStyle w:val="paragraph"/>
        <w:jc w:val="center"/>
        <w:rPr>
          <w:rStyle w:val="normaltextrun"/>
          <w:b/>
        </w:rPr>
      </w:pPr>
      <w:r w:rsidRPr="0017370C">
        <w:rPr>
          <w:rStyle w:val="normaltextrun"/>
          <w:b/>
        </w:rPr>
        <w:t>Submitted by:</w:t>
      </w:r>
    </w:p>
    <w:tbl>
      <w:tblPr>
        <w:tblStyle w:val="TableGrid"/>
        <w:tblW w:w="5760" w:type="dxa"/>
        <w:tblInd w:w="1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919"/>
      </w:tblGrid>
      <w:tr w:rsidR="00B80029" w:rsidRPr="00204F08" w14:paraId="6FA32273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3BBC4684" w14:textId="10598E92" w:rsidR="00B80029" w:rsidRPr="00204F08" w:rsidRDefault="00734AFD" w:rsidP="004060F7">
            <w:r>
              <w:t>Ying-Fang</w:t>
            </w:r>
          </w:p>
        </w:tc>
        <w:tc>
          <w:tcPr>
            <w:tcW w:w="2919" w:type="dxa"/>
            <w:vAlign w:val="bottom"/>
          </w:tcPr>
          <w:p w14:paraId="40EA17E2" w14:textId="24A42123" w:rsidR="00B80029" w:rsidRPr="00204F08" w:rsidRDefault="00B80029" w:rsidP="004060F7"/>
        </w:tc>
      </w:tr>
      <w:tr w:rsidR="00B80029" w:rsidRPr="00204F08" w14:paraId="7E839C26" w14:textId="77777777" w:rsidTr="00B80029">
        <w:trPr>
          <w:trHeight w:val="309"/>
        </w:trPr>
        <w:tc>
          <w:tcPr>
            <w:tcW w:w="2841" w:type="dxa"/>
            <w:vAlign w:val="bottom"/>
          </w:tcPr>
          <w:p w14:paraId="606D7E73" w14:textId="0691F947" w:rsidR="00B80029" w:rsidRPr="00204F08" w:rsidRDefault="00B80029" w:rsidP="004060F7">
            <w:r w:rsidRPr="00204F08">
              <w:t>Julie Chanzy</w:t>
            </w:r>
          </w:p>
        </w:tc>
        <w:tc>
          <w:tcPr>
            <w:tcW w:w="2919" w:type="dxa"/>
            <w:vAlign w:val="bottom"/>
          </w:tcPr>
          <w:p w14:paraId="6398F889" w14:textId="5EEE3A51" w:rsidR="00B80029" w:rsidRPr="00204F08" w:rsidRDefault="00B80029" w:rsidP="004060F7">
            <w:r w:rsidRPr="00204F08">
              <w:t>261077392</w:t>
            </w:r>
          </w:p>
        </w:tc>
      </w:tr>
      <w:tr w:rsidR="00B80029" w:rsidRPr="00204F08" w14:paraId="01C3C8FF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1A0A4BBA" w14:textId="7648E902" w:rsidR="00B80029" w:rsidRPr="00204F08" w:rsidRDefault="00734AFD" w:rsidP="004060F7">
            <w:r>
              <w:t>Konstantin</w:t>
            </w:r>
          </w:p>
        </w:tc>
        <w:tc>
          <w:tcPr>
            <w:tcW w:w="2919" w:type="dxa"/>
            <w:vAlign w:val="bottom"/>
          </w:tcPr>
          <w:p w14:paraId="1807E408" w14:textId="46FC49C2" w:rsidR="00B80029" w:rsidRPr="00204F08" w:rsidRDefault="00B80029" w:rsidP="004060F7"/>
        </w:tc>
      </w:tr>
      <w:tr w:rsidR="00B80029" w:rsidRPr="00204F08" w14:paraId="02839E10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4F029A0E" w14:textId="1CB6D2B5" w:rsidR="00B80029" w:rsidRPr="00204F08" w:rsidRDefault="00B80029" w:rsidP="004060F7">
            <w:r w:rsidRPr="00204F08">
              <w:t>Emery Dittmer</w:t>
            </w:r>
          </w:p>
        </w:tc>
        <w:tc>
          <w:tcPr>
            <w:tcW w:w="2919" w:type="dxa"/>
            <w:vAlign w:val="bottom"/>
          </w:tcPr>
          <w:p w14:paraId="31DCE681" w14:textId="5848D8DE" w:rsidR="00B80029" w:rsidRPr="00204F08" w:rsidRDefault="00B80029" w:rsidP="004060F7">
            <w:r w:rsidRPr="00204F08">
              <w:t>260658030</w:t>
            </w:r>
          </w:p>
        </w:tc>
      </w:tr>
      <w:tr w:rsidR="00B80029" w:rsidRPr="00204F08" w14:paraId="019C7F31" w14:textId="77777777" w:rsidTr="00B80029">
        <w:trPr>
          <w:trHeight w:val="309"/>
        </w:trPr>
        <w:tc>
          <w:tcPr>
            <w:tcW w:w="2841" w:type="dxa"/>
            <w:vAlign w:val="bottom"/>
          </w:tcPr>
          <w:p w14:paraId="0E536BF6" w14:textId="5AA48044" w:rsidR="00B80029" w:rsidRPr="00204F08" w:rsidRDefault="00B80029" w:rsidP="004060F7"/>
        </w:tc>
        <w:tc>
          <w:tcPr>
            <w:tcW w:w="2919" w:type="dxa"/>
            <w:vAlign w:val="bottom"/>
          </w:tcPr>
          <w:p w14:paraId="31616CED" w14:textId="2F2C8985" w:rsidR="00B80029" w:rsidRPr="00204F08" w:rsidRDefault="00B80029" w:rsidP="004060F7"/>
        </w:tc>
      </w:tr>
      <w:tr w:rsidR="00B80029" w:rsidRPr="00204F08" w14:paraId="3DE3F070" w14:textId="77777777" w:rsidTr="00B80029">
        <w:trPr>
          <w:trHeight w:val="293"/>
        </w:trPr>
        <w:tc>
          <w:tcPr>
            <w:tcW w:w="2841" w:type="dxa"/>
            <w:vAlign w:val="bottom"/>
          </w:tcPr>
          <w:p w14:paraId="6BC82C07" w14:textId="7EC6C415" w:rsidR="00B80029" w:rsidRPr="00204F08" w:rsidRDefault="00B80029" w:rsidP="004060F7"/>
        </w:tc>
        <w:tc>
          <w:tcPr>
            <w:tcW w:w="2919" w:type="dxa"/>
            <w:vAlign w:val="bottom"/>
          </w:tcPr>
          <w:p w14:paraId="794DEF58" w14:textId="73D99F72" w:rsidR="00B80029" w:rsidRPr="00204F08" w:rsidRDefault="00B80029" w:rsidP="004060F7"/>
        </w:tc>
      </w:tr>
    </w:tbl>
    <w:p w14:paraId="7FACEC58" w14:textId="58E11988" w:rsidR="00455EF8" w:rsidRPr="00204F08" w:rsidRDefault="00455EF8" w:rsidP="004060F7"/>
    <w:p w14:paraId="27F3EBCC" w14:textId="58E11988" w:rsidR="00455EF8" w:rsidRPr="00204F08" w:rsidRDefault="00455EF8" w:rsidP="004060F7"/>
    <w:p w14:paraId="53A9C674" w14:textId="58E11988" w:rsidR="00455EF8" w:rsidRPr="00204F08" w:rsidRDefault="00455EF8" w:rsidP="004060F7"/>
    <w:p w14:paraId="4204285B" w14:textId="7830668F" w:rsidR="003C2D45" w:rsidRPr="00455EF8" w:rsidRDefault="00B80029" w:rsidP="009A1B55">
      <w:pPr>
        <w:pStyle w:val="paragraph"/>
      </w:pPr>
      <w:r w:rsidRPr="4FB4326D">
        <w:rPr>
          <w:rStyle w:val="eop"/>
        </w:rPr>
        <w:t>May</w:t>
      </w:r>
      <w:r w:rsidR="00455EF8" w:rsidRPr="4FB4326D">
        <w:rPr>
          <w:rStyle w:val="eop"/>
        </w:rPr>
        <w:t xml:space="preserve"> </w:t>
      </w:r>
      <w:r w:rsidR="61C20327" w:rsidRPr="4FB4326D">
        <w:rPr>
          <w:rStyle w:val="eop"/>
        </w:rPr>
        <w:t>24</w:t>
      </w:r>
      <w:r w:rsidR="00455EF8" w:rsidRPr="4FB4326D">
        <w:rPr>
          <w:rStyle w:val="eop"/>
        </w:rPr>
        <w:t>th, 2023</w:t>
      </w:r>
      <w:r w:rsidR="003C2D45" w:rsidRPr="0017370C">
        <w:rPr>
          <w:rStyle w:val="eop"/>
        </w:rPr>
        <w:br w:type="page"/>
      </w:r>
    </w:p>
    <w:sectPr w:rsidR="003C2D45" w:rsidRPr="00455EF8" w:rsidSect="00DD515B">
      <w:headerReference w:type="default" r:id="rId12"/>
      <w:footerReference w:type="default" r:id="rId13"/>
      <w:pgSz w:w="12240" w:h="15840"/>
      <w:pgMar w:top="1152" w:right="1440" w:bottom="1152" w:left="1440" w:header="72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93AE1" w14:textId="77777777" w:rsidR="0041538F" w:rsidRDefault="0041538F" w:rsidP="004060F7">
      <w:r>
        <w:separator/>
      </w:r>
    </w:p>
  </w:endnote>
  <w:endnote w:type="continuationSeparator" w:id="0">
    <w:p w14:paraId="4A5D4807" w14:textId="77777777" w:rsidR="0041538F" w:rsidRDefault="0041538F" w:rsidP="004060F7">
      <w:r>
        <w:continuationSeparator/>
      </w:r>
    </w:p>
  </w:endnote>
  <w:endnote w:type="continuationNotice" w:id="1">
    <w:p w14:paraId="766171E9" w14:textId="77777777" w:rsidR="0041538F" w:rsidRDefault="0041538F" w:rsidP="004060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49C85" w14:textId="2AF30AD8" w:rsidR="00D664F8" w:rsidRDefault="00000000" w:rsidP="004060F7">
    <w:pPr>
      <w:pStyle w:val="Footer"/>
    </w:pPr>
    <w:sdt>
      <w:sdtPr>
        <w:id w:val="-1847159073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D664F8">
              <w:t xml:space="preserve">Page </w:t>
            </w:r>
            <w:r w:rsidR="00D664F8">
              <w:fldChar w:fldCharType="begin"/>
            </w:r>
            <w:r w:rsidR="00D664F8">
              <w:instrText xml:space="preserve"> PAGE </w:instrText>
            </w:r>
            <w:r w:rsidR="00D664F8">
              <w:fldChar w:fldCharType="separate"/>
            </w:r>
            <w:r w:rsidR="00D664F8">
              <w:rPr>
                <w:noProof/>
              </w:rPr>
              <w:t>2</w:t>
            </w:r>
            <w:r w:rsidR="00D664F8">
              <w:fldChar w:fldCharType="end"/>
            </w:r>
            <w:r w:rsidR="00D664F8"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 w:rsidR="00D664F8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sdtContent>
        </w:sdt>
      </w:sdtContent>
    </w:sdt>
  </w:p>
  <w:p w14:paraId="1DBA9995" w14:textId="77777777" w:rsidR="000D2411" w:rsidRDefault="000D2411" w:rsidP="00406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A7026" w14:textId="77777777" w:rsidR="0041538F" w:rsidRDefault="0041538F" w:rsidP="004060F7">
      <w:r>
        <w:separator/>
      </w:r>
    </w:p>
  </w:footnote>
  <w:footnote w:type="continuationSeparator" w:id="0">
    <w:p w14:paraId="2BBE9413" w14:textId="77777777" w:rsidR="0041538F" w:rsidRDefault="0041538F" w:rsidP="004060F7">
      <w:r>
        <w:continuationSeparator/>
      </w:r>
    </w:p>
  </w:footnote>
  <w:footnote w:type="continuationNotice" w:id="1">
    <w:p w14:paraId="3C0CAA3F" w14:textId="77777777" w:rsidR="0041538F" w:rsidRDefault="0041538F" w:rsidP="004060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16875" w14:textId="12E419B3" w:rsidR="00406E7B" w:rsidRDefault="0040731F" w:rsidP="004060F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DD35F61" wp14:editId="1C6C94B3">
          <wp:simplePos x="0" y="0"/>
          <wp:positionH relativeFrom="page">
            <wp:posOffset>23854</wp:posOffset>
          </wp:positionH>
          <wp:positionV relativeFrom="paragraph">
            <wp:posOffset>-417443</wp:posOffset>
          </wp:positionV>
          <wp:extent cx="2289224" cy="373711"/>
          <wp:effectExtent l="0" t="0" r="0" b="0"/>
          <wp:wrapNone/>
          <wp:docPr id="1212192074" name="Picture 121219207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224" cy="3737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p9qOuX482FQqr" int2:id="dAL0pFC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97F12"/>
    <w:multiLevelType w:val="hybridMultilevel"/>
    <w:tmpl w:val="DE503E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FC3E65DC">
      <w:start w:val="1"/>
      <w:numFmt w:val="decimal"/>
      <w:lvlText w:val=".%2"/>
      <w:lvlJc w:val="left"/>
      <w:pPr>
        <w:ind w:left="144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3A67"/>
    <w:multiLevelType w:val="hybridMultilevel"/>
    <w:tmpl w:val="6A98AC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27D46"/>
    <w:multiLevelType w:val="multilevel"/>
    <w:tmpl w:val="9B989F7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0D7BDF"/>
    <w:multiLevelType w:val="hybridMultilevel"/>
    <w:tmpl w:val="EAF433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6C35B"/>
    <w:multiLevelType w:val="hybridMultilevel"/>
    <w:tmpl w:val="C50CF528"/>
    <w:lvl w:ilvl="0" w:tplc="9AF636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28A9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2F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60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63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46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470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8B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2B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8328">
    <w:abstractNumId w:val="4"/>
  </w:num>
  <w:num w:numId="2" w16cid:durableId="959384496">
    <w:abstractNumId w:val="0"/>
  </w:num>
  <w:num w:numId="3" w16cid:durableId="705788656">
    <w:abstractNumId w:val="2"/>
  </w:num>
  <w:num w:numId="4" w16cid:durableId="325599711">
    <w:abstractNumId w:val="3"/>
  </w:num>
  <w:num w:numId="5" w16cid:durableId="1085489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0sspfe9brffvxetx57vtr0gaz9rpa5w2e5v&quot;&gt;Rev Mgmt&lt;record-ids&gt;&lt;item&gt;12&lt;/item&gt;&lt;/record-ids&gt;&lt;/item&gt;&lt;/Libraries&gt;"/>
  </w:docVars>
  <w:rsids>
    <w:rsidRoot w:val="0052162B"/>
    <w:rsid w:val="00003297"/>
    <w:rsid w:val="00003552"/>
    <w:rsid w:val="00005940"/>
    <w:rsid w:val="00006644"/>
    <w:rsid w:val="000078BA"/>
    <w:rsid w:val="00007A96"/>
    <w:rsid w:val="00007E24"/>
    <w:rsid w:val="000153E1"/>
    <w:rsid w:val="00021B53"/>
    <w:rsid w:val="00022202"/>
    <w:rsid w:val="00022E24"/>
    <w:rsid w:val="00022EDC"/>
    <w:rsid w:val="00023D5C"/>
    <w:rsid w:val="00024213"/>
    <w:rsid w:val="00026469"/>
    <w:rsid w:val="00031574"/>
    <w:rsid w:val="00031A98"/>
    <w:rsid w:val="00033BD1"/>
    <w:rsid w:val="00034048"/>
    <w:rsid w:val="00036D2C"/>
    <w:rsid w:val="00037906"/>
    <w:rsid w:val="00037DEA"/>
    <w:rsid w:val="0004070F"/>
    <w:rsid w:val="000429C4"/>
    <w:rsid w:val="00044C57"/>
    <w:rsid w:val="000476E4"/>
    <w:rsid w:val="00053025"/>
    <w:rsid w:val="000541C0"/>
    <w:rsid w:val="00054E3B"/>
    <w:rsid w:val="00055514"/>
    <w:rsid w:val="00056E01"/>
    <w:rsid w:val="000609C8"/>
    <w:rsid w:val="000614F4"/>
    <w:rsid w:val="00061AF9"/>
    <w:rsid w:val="00064051"/>
    <w:rsid w:val="0006452A"/>
    <w:rsid w:val="00064801"/>
    <w:rsid w:val="00064BBE"/>
    <w:rsid w:val="00066363"/>
    <w:rsid w:val="00066A2E"/>
    <w:rsid w:val="000672C3"/>
    <w:rsid w:val="00072B23"/>
    <w:rsid w:val="00074058"/>
    <w:rsid w:val="000768B3"/>
    <w:rsid w:val="00080CA6"/>
    <w:rsid w:val="00082D44"/>
    <w:rsid w:val="00082FD0"/>
    <w:rsid w:val="0008405A"/>
    <w:rsid w:val="00085194"/>
    <w:rsid w:val="00085B20"/>
    <w:rsid w:val="000865B7"/>
    <w:rsid w:val="00086EC8"/>
    <w:rsid w:val="00090D14"/>
    <w:rsid w:val="00090F71"/>
    <w:rsid w:val="0009104D"/>
    <w:rsid w:val="00091054"/>
    <w:rsid w:val="00094C0C"/>
    <w:rsid w:val="000956D8"/>
    <w:rsid w:val="000959AF"/>
    <w:rsid w:val="00095D00"/>
    <w:rsid w:val="00096D51"/>
    <w:rsid w:val="000A03B2"/>
    <w:rsid w:val="000A0D01"/>
    <w:rsid w:val="000A152C"/>
    <w:rsid w:val="000A1EBA"/>
    <w:rsid w:val="000A28C6"/>
    <w:rsid w:val="000A3B38"/>
    <w:rsid w:val="000A502D"/>
    <w:rsid w:val="000A6401"/>
    <w:rsid w:val="000A7E75"/>
    <w:rsid w:val="000B077F"/>
    <w:rsid w:val="000B0CA9"/>
    <w:rsid w:val="000B1009"/>
    <w:rsid w:val="000B14B5"/>
    <w:rsid w:val="000B224D"/>
    <w:rsid w:val="000B27FF"/>
    <w:rsid w:val="000B2FF6"/>
    <w:rsid w:val="000B5B18"/>
    <w:rsid w:val="000B5BFB"/>
    <w:rsid w:val="000B6535"/>
    <w:rsid w:val="000B6887"/>
    <w:rsid w:val="000B6CB0"/>
    <w:rsid w:val="000B6E06"/>
    <w:rsid w:val="000C11D8"/>
    <w:rsid w:val="000C189A"/>
    <w:rsid w:val="000C1D89"/>
    <w:rsid w:val="000C5E13"/>
    <w:rsid w:val="000D2411"/>
    <w:rsid w:val="000D25F0"/>
    <w:rsid w:val="000D2EF8"/>
    <w:rsid w:val="000D5292"/>
    <w:rsid w:val="000D5799"/>
    <w:rsid w:val="000E0B65"/>
    <w:rsid w:val="000E0CE0"/>
    <w:rsid w:val="000E2785"/>
    <w:rsid w:val="000E2EEC"/>
    <w:rsid w:val="000E3D17"/>
    <w:rsid w:val="000E3E75"/>
    <w:rsid w:val="000E7B02"/>
    <w:rsid w:val="000F0400"/>
    <w:rsid w:val="000F0D94"/>
    <w:rsid w:val="000F1237"/>
    <w:rsid w:val="000F1A0D"/>
    <w:rsid w:val="000F2DB7"/>
    <w:rsid w:val="000F3E8A"/>
    <w:rsid w:val="000F4EBC"/>
    <w:rsid w:val="000F4F26"/>
    <w:rsid w:val="000F5803"/>
    <w:rsid w:val="000F589A"/>
    <w:rsid w:val="000F7367"/>
    <w:rsid w:val="001003E0"/>
    <w:rsid w:val="001012CF"/>
    <w:rsid w:val="001040EF"/>
    <w:rsid w:val="00105FD3"/>
    <w:rsid w:val="0010673B"/>
    <w:rsid w:val="001106FC"/>
    <w:rsid w:val="00110DDA"/>
    <w:rsid w:val="00111535"/>
    <w:rsid w:val="0011182C"/>
    <w:rsid w:val="00111C8D"/>
    <w:rsid w:val="00115CA0"/>
    <w:rsid w:val="00116FC3"/>
    <w:rsid w:val="001208E8"/>
    <w:rsid w:val="00122095"/>
    <w:rsid w:val="00122A13"/>
    <w:rsid w:val="00122BBF"/>
    <w:rsid w:val="00125F61"/>
    <w:rsid w:val="00127326"/>
    <w:rsid w:val="00131868"/>
    <w:rsid w:val="00131C25"/>
    <w:rsid w:val="00131E99"/>
    <w:rsid w:val="0013223A"/>
    <w:rsid w:val="00132DA4"/>
    <w:rsid w:val="00134108"/>
    <w:rsid w:val="0013462B"/>
    <w:rsid w:val="0013490B"/>
    <w:rsid w:val="001365E3"/>
    <w:rsid w:val="001370D7"/>
    <w:rsid w:val="001421E9"/>
    <w:rsid w:val="00143D9C"/>
    <w:rsid w:val="00143E2B"/>
    <w:rsid w:val="001444F7"/>
    <w:rsid w:val="0014577E"/>
    <w:rsid w:val="0014582A"/>
    <w:rsid w:val="00147290"/>
    <w:rsid w:val="001474E7"/>
    <w:rsid w:val="00150E67"/>
    <w:rsid w:val="001511A8"/>
    <w:rsid w:val="001514F4"/>
    <w:rsid w:val="00151F6E"/>
    <w:rsid w:val="001532AD"/>
    <w:rsid w:val="001578E8"/>
    <w:rsid w:val="00157D5D"/>
    <w:rsid w:val="00160D2C"/>
    <w:rsid w:val="00161C61"/>
    <w:rsid w:val="00161DD6"/>
    <w:rsid w:val="001642E9"/>
    <w:rsid w:val="00164BF8"/>
    <w:rsid w:val="00166517"/>
    <w:rsid w:val="00166E7A"/>
    <w:rsid w:val="00170FFA"/>
    <w:rsid w:val="001751A7"/>
    <w:rsid w:val="00175B56"/>
    <w:rsid w:val="00177D1B"/>
    <w:rsid w:val="001800C9"/>
    <w:rsid w:val="00183413"/>
    <w:rsid w:val="00184648"/>
    <w:rsid w:val="00187A20"/>
    <w:rsid w:val="00190D9D"/>
    <w:rsid w:val="001925E7"/>
    <w:rsid w:val="001940D3"/>
    <w:rsid w:val="001954B6"/>
    <w:rsid w:val="00195D76"/>
    <w:rsid w:val="001966C9"/>
    <w:rsid w:val="001A0922"/>
    <w:rsid w:val="001A0FF3"/>
    <w:rsid w:val="001A1717"/>
    <w:rsid w:val="001A187F"/>
    <w:rsid w:val="001A1910"/>
    <w:rsid w:val="001A1B10"/>
    <w:rsid w:val="001A2BBE"/>
    <w:rsid w:val="001A399F"/>
    <w:rsid w:val="001A7D7A"/>
    <w:rsid w:val="001B1AD0"/>
    <w:rsid w:val="001B2690"/>
    <w:rsid w:val="001B30E1"/>
    <w:rsid w:val="001B3BB2"/>
    <w:rsid w:val="001B4A48"/>
    <w:rsid w:val="001B6675"/>
    <w:rsid w:val="001B6B36"/>
    <w:rsid w:val="001B7A36"/>
    <w:rsid w:val="001B7BFF"/>
    <w:rsid w:val="001C13D1"/>
    <w:rsid w:val="001C4DB2"/>
    <w:rsid w:val="001C4E65"/>
    <w:rsid w:val="001D1227"/>
    <w:rsid w:val="001D2B68"/>
    <w:rsid w:val="001D3878"/>
    <w:rsid w:val="001D3E2C"/>
    <w:rsid w:val="001D717F"/>
    <w:rsid w:val="001E110D"/>
    <w:rsid w:val="001E1138"/>
    <w:rsid w:val="001E1991"/>
    <w:rsid w:val="001E32CB"/>
    <w:rsid w:val="001E4A41"/>
    <w:rsid w:val="001E4E67"/>
    <w:rsid w:val="001E5E30"/>
    <w:rsid w:val="001F03B2"/>
    <w:rsid w:val="001F0ED3"/>
    <w:rsid w:val="001F216F"/>
    <w:rsid w:val="001F2AD7"/>
    <w:rsid w:val="001F63F8"/>
    <w:rsid w:val="001F6EA4"/>
    <w:rsid w:val="00202153"/>
    <w:rsid w:val="00203C18"/>
    <w:rsid w:val="00204F08"/>
    <w:rsid w:val="002056DB"/>
    <w:rsid w:val="00207D2C"/>
    <w:rsid w:val="00210404"/>
    <w:rsid w:val="00213162"/>
    <w:rsid w:val="00214B7F"/>
    <w:rsid w:val="00214FA5"/>
    <w:rsid w:val="00217CBD"/>
    <w:rsid w:val="00223596"/>
    <w:rsid w:val="00227891"/>
    <w:rsid w:val="0023003D"/>
    <w:rsid w:val="00233641"/>
    <w:rsid w:val="00234010"/>
    <w:rsid w:val="00237BDA"/>
    <w:rsid w:val="00240848"/>
    <w:rsid w:val="00240ACF"/>
    <w:rsid w:val="0024429D"/>
    <w:rsid w:val="0024442F"/>
    <w:rsid w:val="00244869"/>
    <w:rsid w:val="00245A28"/>
    <w:rsid w:val="00245EB0"/>
    <w:rsid w:val="00246EF8"/>
    <w:rsid w:val="00252A89"/>
    <w:rsid w:val="00252C9D"/>
    <w:rsid w:val="00253868"/>
    <w:rsid w:val="0025529B"/>
    <w:rsid w:val="00260375"/>
    <w:rsid w:val="002605E5"/>
    <w:rsid w:val="00261B48"/>
    <w:rsid w:val="00262310"/>
    <w:rsid w:val="00263CB8"/>
    <w:rsid w:val="00265109"/>
    <w:rsid w:val="00265900"/>
    <w:rsid w:val="0026627C"/>
    <w:rsid w:val="00267C16"/>
    <w:rsid w:val="0027128D"/>
    <w:rsid w:val="00272B9B"/>
    <w:rsid w:val="0027329C"/>
    <w:rsid w:val="00275099"/>
    <w:rsid w:val="002751C5"/>
    <w:rsid w:val="00276710"/>
    <w:rsid w:val="0028107A"/>
    <w:rsid w:val="0028143B"/>
    <w:rsid w:val="00283A83"/>
    <w:rsid w:val="00284BFB"/>
    <w:rsid w:val="002853ED"/>
    <w:rsid w:val="00290A0C"/>
    <w:rsid w:val="00292520"/>
    <w:rsid w:val="00293F86"/>
    <w:rsid w:val="002947DB"/>
    <w:rsid w:val="00294F0A"/>
    <w:rsid w:val="00296C97"/>
    <w:rsid w:val="002A0599"/>
    <w:rsid w:val="002A0AD7"/>
    <w:rsid w:val="002A1633"/>
    <w:rsid w:val="002A3A1A"/>
    <w:rsid w:val="002A4C9E"/>
    <w:rsid w:val="002A4E76"/>
    <w:rsid w:val="002A538C"/>
    <w:rsid w:val="002A5D9D"/>
    <w:rsid w:val="002A61DC"/>
    <w:rsid w:val="002B1538"/>
    <w:rsid w:val="002B2F45"/>
    <w:rsid w:val="002C0499"/>
    <w:rsid w:val="002C0B6E"/>
    <w:rsid w:val="002C473A"/>
    <w:rsid w:val="002C4854"/>
    <w:rsid w:val="002C770E"/>
    <w:rsid w:val="002C7EB8"/>
    <w:rsid w:val="002D08C5"/>
    <w:rsid w:val="002D0B27"/>
    <w:rsid w:val="002D1837"/>
    <w:rsid w:val="002D39DE"/>
    <w:rsid w:val="002D461E"/>
    <w:rsid w:val="002D7630"/>
    <w:rsid w:val="002E094B"/>
    <w:rsid w:val="002E0DCC"/>
    <w:rsid w:val="002E0EC0"/>
    <w:rsid w:val="002E3ECD"/>
    <w:rsid w:val="002E57BA"/>
    <w:rsid w:val="002E58F6"/>
    <w:rsid w:val="002E5B0F"/>
    <w:rsid w:val="002E5B4C"/>
    <w:rsid w:val="002E7FE3"/>
    <w:rsid w:val="002F01D6"/>
    <w:rsid w:val="002F1088"/>
    <w:rsid w:val="002F277D"/>
    <w:rsid w:val="002F57E6"/>
    <w:rsid w:val="002F6A26"/>
    <w:rsid w:val="003013A0"/>
    <w:rsid w:val="003018FE"/>
    <w:rsid w:val="00301A24"/>
    <w:rsid w:val="00303278"/>
    <w:rsid w:val="003041FA"/>
    <w:rsid w:val="00311764"/>
    <w:rsid w:val="00312873"/>
    <w:rsid w:val="00313A8D"/>
    <w:rsid w:val="00314223"/>
    <w:rsid w:val="00314A31"/>
    <w:rsid w:val="00314DAC"/>
    <w:rsid w:val="00315626"/>
    <w:rsid w:val="0031639E"/>
    <w:rsid w:val="00316D21"/>
    <w:rsid w:val="003179AC"/>
    <w:rsid w:val="00317BF1"/>
    <w:rsid w:val="003212CE"/>
    <w:rsid w:val="00323BF9"/>
    <w:rsid w:val="0032719B"/>
    <w:rsid w:val="0033492E"/>
    <w:rsid w:val="003349FD"/>
    <w:rsid w:val="003366A6"/>
    <w:rsid w:val="0033735C"/>
    <w:rsid w:val="00340C05"/>
    <w:rsid w:val="00342B7D"/>
    <w:rsid w:val="00342BB8"/>
    <w:rsid w:val="00342FEB"/>
    <w:rsid w:val="00343462"/>
    <w:rsid w:val="003453D5"/>
    <w:rsid w:val="003454CD"/>
    <w:rsid w:val="0034595F"/>
    <w:rsid w:val="003501FB"/>
    <w:rsid w:val="00351EFF"/>
    <w:rsid w:val="003521AF"/>
    <w:rsid w:val="00352759"/>
    <w:rsid w:val="00352EFD"/>
    <w:rsid w:val="00354D9E"/>
    <w:rsid w:val="00356701"/>
    <w:rsid w:val="00361196"/>
    <w:rsid w:val="0036243E"/>
    <w:rsid w:val="00362894"/>
    <w:rsid w:val="00362FB8"/>
    <w:rsid w:val="00364A6F"/>
    <w:rsid w:val="00364B84"/>
    <w:rsid w:val="0037126F"/>
    <w:rsid w:val="00371687"/>
    <w:rsid w:val="00374123"/>
    <w:rsid w:val="0037461C"/>
    <w:rsid w:val="00375615"/>
    <w:rsid w:val="00375FC4"/>
    <w:rsid w:val="00381B10"/>
    <w:rsid w:val="00383EC7"/>
    <w:rsid w:val="00385489"/>
    <w:rsid w:val="00385B40"/>
    <w:rsid w:val="00386EC4"/>
    <w:rsid w:val="00387082"/>
    <w:rsid w:val="00387396"/>
    <w:rsid w:val="00387561"/>
    <w:rsid w:val="00387C32"/>
    <w:rsid w:val="00390E6F"/>
    <w:rsid w:val="00392D27"/>
    <w:rsid w:val="00393710"/>
    <w:rsid w:val="00394DF3"/>
    <w:rsid w:val="00394F29"/>
    <w:rsid w:val="00394F80"/>
    <w:rsid w:val="00396C88"/>
    <w:rsid w:val="003A18BB"/>
    <w:rsid w:val="003A25DA"/>
    <w:rsid w:val="003A3291"/>
    <w:rsid w:val="003A7963"/>
    <w:rsid w:val="003B0A18"/>
    <w:rsid w:val="003B0B25"/>
    <w:rsid w:val="003B13E0"/>
    <w:rsid w:val="003B2362"/>
    <w:rsid w:val="003B3315"/>
    <w:rsid w:val="003B5A54"/>
    <w:rsid w:val="003B79E2"/>
    <w:rsid w:val="003C085A"/>
    <w:rsid w:val="003C1F74"/>
    <w:rsid w:val="003C2D45"/>
    <w:rsid w:val="003C3B1E"/>
    <w:rsid w:val="003C46C1"/>
    <w:rsid w:val="003C686A"/>
    <w:rsid w:val="003C72EF"/>
    <w:rsid w:val="003D07F6"/>
    <w:rsid w:val="003D0E67"/>
    <w:rsid w:val="003D1037"/>
    <w:rsid w:val="003D3718"/>
    <w:rsid w:val="003D7AA8"/>
    <w:rsid w:val="003E1393"/>
    <w:rsid w:val="003E166D"/>
    <w:rsid w:val="003E2A63"/>
    <w:rsid w:val="003E42BE"/>
    <w:rsid w:val="003E5DA7"/>
    <w:rsid w:val="003E686F"/>
    <w:rsid w:val="003F033B"/>
    <w:rsid w:val="003F04F4"/>
    <w:rsid w:val="003F1D2D"/>
    <w:rsid w:val="003F205A"/>
    <w:rsid w:val="003F39F3"/>
    <w:rsid w:val="003F3C35"/>
    <w:rsid w:val="00400F7D"/>
    <w:rsid w:val="00402548"/>
    <w:rsid w:val="004039F4"/>
    <w:rsid w:val="004060F7"/>
    <w:rsid w:val="00406B58"/>
    <w:rsid w:val="00406BED"/>
    <w:rsid w:val="00406E7B"/>
    <w:rsid w:val="0040731F"/>
    <w:rsid w:val="004104D6"/>
    <w:rsid w:val="00411E75"/>
    <w:rsid w:val="00413992"/>
    <w:rsid w:val="004151E8"/>
    <w:rsid w:val="0041538F"/>
    <w:rsid w:val="00421CE6"/>
    <w:rsid w:val="00423730"/>
    <w:rsid w:val="004257A3"/>
    <w:rsid w:val="00427653"/>
    <w:rsid w:val="004276AF"/>
    <w:rsid w:val="004277E5"/>
    <w:rsid w:val="00427CE5"/>
    <w:rsid w:val="00427E6B"/>
    <w:rsid w:val="0043350C"/>
    <w:rsid w:val="0043364C"/>
    <w:rsid w:val="004349EF"/>
    <w:rsid w:val="00434E15"/>
    <w:rsid w:val="00435A43"/>
    <w:rsid w:val="004361A1"/>
    <w:rsid w:val="00436731"/>
    <w:rsid w:val="0043686C"/>
    <w:rsid w:val="00436B3B"/>
    <w:rsid w:val="00437F3A"/>
    <w:rsid w:val="00440EEA"/>
    <w:rsid w:val="0044152A"/>
    <w:rsid w:val="004422E0"/>
    <w:rsid w:val="004425EF"/>
    <w:rsid w:val="0044273D"/>
    <w:rsid w:val="004463A9"/>
    <w:rsid w:val="00447B23"/>
    <w:rsid w:val="00447F0E"/>
    <w:rsid w:val="0045046B"/>
    <w:rsid w:val="0045094F"/>
    <w:rsid w:val="00450C7F"/>
    <w:rsid w:val="004541A0"/>
    <w:rsid w:val="00455625"/>
    <w:rsid w:val="00455EF8"/>
    <w:rsid w:val="00456ACF"/>
    <w:rsid w:val="004577F8"/>
    <w:rsid w:val="00461798"/>
    <w:rsid w:val="004621C0"/>
    <w:rsid w:val="004621F6"/>
    <w:rsid w:val="00464A3F"/>
    <w:rsid w:val="00465992"/>
    <w:rsid w:val="00465F9A"/>
    <w:rsid w:val="004678AA"/>
    <w:rsid w:val="00467C45"/>
    <w:rsid w:val="00470307"/>
    <w:rsid w:val="00471906"/>
    <w:rsid w:val="00473238"/>
    <w:rsid w:val="004739F8"/>
    <w:rsid w:val="00474049"/>
    <w:rsid w:val="00476BF8"/>
    <w:rsid w:val="004770A7"/>
    <w:rsid w:val="0047778D"/>
    <w:rsid w:val="004778B5"/>
    <w:rsid w:val="004816C7"/>
    <w:rsid w:val="004824FF"/>
    <w:rsid w:val="00484A8D"/>
    <w:rsid w:val="00486C0D"/>
    <w:rsid w:val="00493F24"/>
    <w:rsid w:val="0049518F"/>
    <w:rsid w:val="00495BB3"/>
    <w:rsid w:val="00495CD0"/>
    <w:rsid w:val="004A0DAB"/>
    <w:rsid w:val="004A5C17"/>
    <w:rsid w:val="004B4DC2"/>
    <w:rsid w:val="004B5CCB"/>
    <w:rsid w:val="004C0564"/>
    <w:rsid w:val="004C2419"/>
    <w:rsid w:val="004C2FB9"/>
    <w:rsid w:val="004C4513"/>
    <w:rsid w:val="004C474A"/>
    <w:rsid w:val="004C4BDB"/>
    <w:rsid w:val="004C4C81"/>
    <w:rsid w:val="004C5CEE"/>
    <w:rsid w:val="004C607D"/>
    <w:rsid w:val="004C68FC"/>
    <w:rsid w:val="004D124D"/>
    <w:rsid w:val="004D2129"/>
    <w:rsid w:val="004D2E6A"/>
    <w:rsid w:val="004D3840"/>
    <w:rsid w:val="004D4C3F"/>
    <w:rsid w:val="004D5F01"/>
    <w:rsid w:val="004D797D"/>
    <w:rsid w:val="004E0C19"/>
    <w:rsid w:val="004E3568"/>
    <w:rsid w:val="004E4B80"/>
    <w:rsid w:val="004E4E55"/>
    <w:rsid w:val="004E65BF"/>
    <w:rsid w:val="004F0032"/>
    <w:rsid w:val="004F039B"/>
    <w:rsid w:val="004F3DFD"/>
    <w:rsid w:val="004F548E"/>
    <w:rsid w:val="004F5CA4"/>
    <w:rsid w:val="004F797F"/>
    <w:rsid w:val="004F7A79"/>
    <w:rsid w:val="005015BC"/>
    <w:rsid w:val="00501FB5"/>
    <w:rsid w:val="005042C1"/>
    <w:rsid w:val="00505E64"/>
    <w:rsid w:val="00506AD1"/>
    <w:rsid w:val="00510779"/>
    <w:rsid w:val="005107E8"/>
    <w:rsid w:val="00510B72"/>
    <w:rsid w:val="00511897"/>
    <w:rsid w:val="005118B7"/>
    <w:rsid w:val="0051418A"/>
    <w:rsid w:val="00514DD0"/>
    <w:rsid w:val="00516793"/>
    <w:rsid w:val="00516856"/>
    <w:rsid w:val="0051731C"/>
    <w:rsid w:val="0052162B"/>
    <w:rsid w:val="00522DCC"/>
    <w:rsid w:val="00523107"/>
    <w:rsid w:val="00523605"/>
    <w:rsid w:val="00523D24"/>
    <w:rsid w:val="00524181"/>
    <w:rsid w:val="00524BE7"/>
    <w:rsid w:val="00525736"/>
    <w:rsid w:val="00525FA3"/>
    <w:rsid w:val="00527D76"/>
    <w:rsid w:val="00527E09"/>
    <w:rsid w:val="00531E25"/>
    <w:rsid w:val="005336E2"/>
    <w:rsid w:val="00535810"/>
    <w:rsid w:val="005363B2"/>
    <w:rsid w:val="005420AB"/>
    <w:rsid w:val="005428A1"/>
    <w:rsid w:val="00543446"/>
    <w:rsid w:val="00544690"/>
    <w:rsid w:val="005456B0"/>
    <w:rsid w:val="00545D49"/>
    <w:rsid w:val="00546005"/>
    <w:rsid w:val="005476A0"/>
    <w:rsid w:val="005522B4"/>
    <w:rsid w:val="00554980"/>
    <w:rsid w:val="005560A3"/>
    <w:rsid w:val="00556499"/>
    <w:rsid w:val="0055793B"/>
    <w:rsid w:val="00560E6E"/>
    <w:rsid w:val="00562C33"/>
    <w:rsid w:val="0056347A"/>
    <w:rsid w:val="00564094"/>
    <w:rsid w:val="005655DA"/>
    <w:rsid w:val="00565D3B"/>
    <w:rsid w:val="00567C02"/>
    <w:rsid w:val="005716B6"/>
    <w:rsid w:val="00571C3D"/>
    <w:rsid w:val="005728FE"/>
    <w:rsid w:val="00572D16"/>
    <w:rsid w:val="00572D1C"/>
    <w:rsid w:val="00572FF7"/>
    <w:rsid w:val="00573DF9"/>
    <w:rsid w:val="00576976"/>
    <w:rsid w:val="00577BBA"/>
    <w:rsid w:val="00580D99"/>
    <w:rsid w:val="00582859"/>
    <w:rsid w:val="00584131"/>
    <w:rsid w:val="00585E38"/>
    <w:rsid w:val="00592DA6"/>
    <w:rsid w:val="005938B5"/>
    <w:rsid w:val="00593A52"/>
    <w:rsid w:val="00593D22"/>
    <w:rsid w:val="00594238"/>
    <w:rsid w:val="0059491E"/>
    <w:rsid w:val="00597DBA"/>
    <w:rsid w:val="005A07B7"/>
    <w:rsid w:val="005A402F"/>
    <w:rsid w:val="005A57F1"/>
    <w:rsid w:val="005B0912"/>
    <w:rsid w:val="005B1234"/>
    <w:rsid w:val="005B2B8D"/>
    <w:rsid w:val="005B3322"/>
    <w:rsid w:val="005B3733"/>
    <w:rsid w:val="005B424F"/>
    <w:rsid w:val="005B6123"/>
    <w:rsid w:val="005C12C4"/>
    <w:rsid w:val="005C3E88"/>
    <w:rsid w:val="005C480C"/>
    <w:rsid w:val="005C48B5"/>
    <w:rsid w:val="005C5534"/>
    <w:rsid w:val="005C5D16"/>
    <w:rsid w:val="005C5F65"/>
    <w:rsid w:val="005C6C2F"/>
    <w:rsid w:val="005D1F7E"/>
    <w:rsid w:val="005D26DF"/>
    <w:rsid w:val="005D2AD0"/>
    <w:rsid w:val="005D5501"/>
    <w:rsid w:val="005D5690"/>
    <w:rsid w:val="005D6DAB"/>
    <w:rsid w:val="005D7BE7"/>
    <w:rsid w:val="005E0C68"/>
    <w:rsid w:val="005E34C6"/>
    <w:rsid w:val="005E39F7"/>
    <w:rsid w:val="005E51FB"/>
    <w:rsid w:val="005E5C0C"/>
    <w:rsid w:val="005E7275"/>
    <w:rsid w:val="005F0C97"/>
    <w:rsid w:val="005F1570"/>
    <w:rsid w:val="005F2DCC"/>
    <w:rsid w:val="005F4BBB"/>
    <w:rsid w:val="005F4DD3"/>
    <w:rsid w:val="005F5265"/>
    <w:rsid w:val="005F676C"/>
    <w:rsid w:val="005F6FCC"/>
    <w:rsid w:val="005F7A56"/>
    <w:rsid w:val="005F7C09"/>
    <w:rsid w:val="006012C7"/>
    <w:rsid w:val="00605503"/>
    <w:rsid w:val="00605531"/>
    <w:rsid w:val="006063D1"/>
    <w:rsid w:val="00611184"/>
    <w:rsid w:val="00611941"/>
    <w:rsid w:val="006160F9"/>
    <w:rsid w:val="00616458"/>
    <w:rsid w:val="006164F1"/>
    <w:rsid w:val="00616629"/>
    <w:rsid w:val="006166C5"/>
    <w:rsid w:val="00616951"/>
    <w:rsid w:val="006214B8"/>
    <w:rsid w:val="00623423"/>
    <w:rsid w:val="00623A6D"/>
    <w:rsid w:val="00625241"/>
    <w:rsid w:val="00626A72"/>
    <w:rsid w:val="00626AF4"/>
    <w:rsid w:val="00627EFC"/>
    <w:rsid w:val="00630D7C"/>
    <w:rsid w:val="00634D09"/>
    <w:rsid w:val="00634D35"/>
    <w:rsid w:val="00635C66"/>
    <w:rsid w:val="006360E9"/>
    <w:rsid w:val="0063636C"/>
    <w:rsid w:val="006365E2"/>
    <w:rsid w:val="0063751A"/>
    <w:rsid w:val="00641B0E"/>
    <w:rsid w:val="0064340A"/>
    <w:rsid w:val="00643694"/>
    <w:rsid w:val="00643A98"/>
    <w:rsid w:val="00643DA7"/>
    <w:rsid w:val="006451A3"/>
    <w:rsid w:val="00646A5B"/>
    <w:rsid w:val="006470BE"/>
    <w:rsid w:val="00647317"/>
    <w:rsid w:val="006513CE"/>
    <w:rsid w:val="00656503"/>
    <w:rsid w:val="0065713D"/>
    <w:rsid w:val="00660546"/>
    <w:rsid w:val="00661180"/>
    <w:rsid w:val="00663135"/>
    <w:rsid w:val="006653DF"/>
    <w:rsid w:val="00665FAA"/>
    <w:rsid w:val="00670320"/>
    <w:rsid w:val="00672E14"/>
    <w:rsid w:val="006755EE"/>
    <w:rsid w:val="0067781B"/>
    <w:rsid w:val="00681508"/>
    <w:rsid w:val="00683B5A"/>
    <w:rsid w:val="00683D7B"/>
    <w:rsid w:val="00683EB9"/>
    <w:rsid w:val="00684241"/>
    <w:rsid w:val="00685945"/>
    <w:rsid w:val="00685F45"/>
    <w:rsid w:val="006864E2"/>
    <w:rsid w:val="006909AD"/>
    <w:rsid w:val="006909C8"/>
    <w:rsid w:val="0069155B"/>
    <w:rsid w:val="0069241F"/>
    <w:rsid w:val="00692A99"/>
    <w:rsid w:val="00693864"/>
    <w:rsid w:val="00694D30"/>
    <w:rsid w:val="00695754"/>
    <w:rsid w:val="00696993"/>
    <w:rsid w:val="00697169"/>
    <w:rsid w:val="006A3401"/>
    <w:rsid w:val="006A4470"/>
    <w:rsid w:val="006A5771"/>
    <w:rsid w:val="006A6D74"/>
    <w:rsid w:val="006A7455"/>
    <w:rsid w:val="006B0481"/>
    <w:rsid w:val="006B08A2"/>
    <w:rsid w:val="006B3BF2"/>
    <w:rsid w:val="006B453F"/>
    <w:rsid w:val="006B73C0"/>
    <w:rsid w:val="006B7928"/>
    <w:rsid w:val="006B7C6A"/>
    <w:rsid w:val="006C2A8E"/>
    <w:rsid w:val="006C2DD7"/>
    <w:rsid w:val="006C556A"/>
    <w:rsid w:val="006C5D08"/>
    <w:rsid w:val="006C6BB1"/>
    <w:rsid w:val="006D0151"/>
    <w:rsid w:val="006D0DE0"/>
    <w:rsid w:val="006D23EF"/>
    <w:rsid w:val="006D285A"/>
    <w:rsid w:val="006D50B7"/>
    <w:rsid w:val="006D5869"/>
    <w:rsid w:val="006D5CAE"/>
    <w:rsid w:val="006D7705"/>
    <w:rsid w:val="006E08FF"/>
    <w:rsid w:val="006E193E"/>
    <w:rsid w:val="006E1BCD"/>
    <w:rsid w:val="006E33F9"/>
    <w:rsid w:val="006E392B"/>
    <w:rsid w:val="006E49B9"/>
    <w:rsid w:val="006E5127"/>
    <w:rsid w:val="006E574E"/>
    <w:rsid w:val="006E6221"/>
    <w:rsid w:val="006E7002"/>
    <w:rsid w:val="006F062C"/>
    <w:rsid w:val="006F0FB8"/>
    <w:rsid w:val="006F1D1F"/>
    <w:rsid w:val="006F426B"/>
    <w:rsid w:val="006F4585"/>
    <w:rsid w:val="006F5247"/>
    <w:rsid w:val="006F6849"/>
    <w:rsid w:val="0070024A"/>
    <w:rsid w:val="00702093"/>
    <w:rsid w:val="00703527"/>
    <w:rsid w:val="00703F4F"/>
    <w:rsid w:val="0070445B"/>
    <w:rsid w:val="00704B61"/>
    <w:rsid w:val="00707FC7"/>
    <w:rsid w:val="00711B14"/>
    <w:rsid w:val="0071296B"/>
    <w:rsid w:val="007141B4"/>
    <w:rsid w:val="00714359"/>
    <w:rsid w:val="00714687"/>
    <w:rsid w:val="00715391"/>
    <w:rsid w:val="007159B8"/>
    <w:rsid w:val="00716222"/>
    <w:rsid w:val="00716BD9"/>
    <w:rsid w:val="00716DA0"/>
    <w:rsid w:val="0071780D"/>
    <w:rsid w:val="00722FB0"/>
    <w:rsid w:val="0072314A"/>
    <w:rsid w:val="00725E31"/>
    <w:rsid w:val="0072703D"/>
    <w:rsid w:val="0073007A"/>
    <w:rsid w:val="007302F6"/>
    <w:rsid w:val="00730507"/>
    <w:rsid w:val="00732D1E"/>
    <w:rsid w:val="00733295"/>
    <w:rsid w:val="00733736"/>
    <w:rsid w:val="00733D60"/>
    <w:rsid w:val="007343A0"/>
    <w:rsid w:val="00734882"/>
    <w:rsid w:val="00734AFD"/>
    <w:rsid w:val="00734C16"/>
    <w:rsid w:val="00735AB1"/>
    <w:rsid w:val="00742431"/>
    <w:rsid w:val="00743640"/>
    <w:rsid w:val="007444BC"/>
    <w:rsid w:val="00745255"/>
    <w:rsid w:val="007463CE"/>
    <w:rsid w:val="0074746C"/>
    <w:rsid w:val="00750C3C"/>
    <w:rsid w:val="00752DCA"/>
    <w:rsid w:val="007531CD"/>
    <w:rsid w:val="0075401C"/>
    <w:rsid w:val="00755B01"/>
    <w:rsid w:val="00756958"/>
    <w:rsid w:val="00757B98"/>
    <w:rsid w:val="00760313"/>
    <w:rsid w:val="0076046E"/>
    <w:rsid w:val="00760A65"/>
    <w:rsid w:val="00763698"/>
    <w:rsid w:val="0076417F"/>
    <w:rsid w:val="007660ED"/>
    <w:rsid w:val="00766164"/>
    <w:rsid w:val="00772EBE"/>
    <w:rsid w:val="0077330F"/>
    <w:rsid w:val="0077495E"/>
    <w:rsid w:val="00774B08"/>
    <w:rsid w:val="00776CA0"/>
    <w:rsid w:val="00777DD6"/>
    <w:rsid w:val="0078028F"/>
    <w:rsid w:val="0078029D"/>
    <w:rsid w:val="00780EB0"/>
    <w:rsid w:val="00781784"/>
    <w:rsid w:val="00781DE4"/>
    <w:rsid w:val="00783261"/>
    <w:rsid w:val="007855C8"/>
    <w:rsid w:val="00787233"/>
    <w:rsid w:val="00787F1D"/>
    <w:rsid w:val="00790236"/>
    <w:rsid w:val="007905A2"/>
    <w:rsid w:val="007911F8"/>
    <w:rsid w:val="00792AF1"/>
    <w:rsid w:val="007930B9"/>
    <w:rsid w:val="007933FA"/>
    <w:rsid w:val="00793505"/>
    <w:rsid w:val="00793F2B"/>
    <w:rsid w:val="00794838"/>
    <w:rsid w:val="00796000"/>
    <w:rsid w:val="007A04D6"/>
    <w:rsid w:val="007A13B3"/>
    <w:rsid w:val="007A2B8F"/>
    <w:rsid w:val="007A2DE5"/>
    <w:rsid w:val="007A305B"/>
    <w:rsid w:val="007A3805"/>
    <w:rsid w:val="007A425D"/>
    <w:rsid w:val="007A4A29"/>
    <w:rsid w:val="007A7A40"/>
    <w:rsid w:val="007B09FC"/>
    <w:rsid w:val="007B24B2"/>
    <w:rsid w:val="007B33C5"/>
    <w:rsid w:val="007B3681"/>
    <w:rsid w:val="007B3701"/>
    <w:rsid w:val="007B6AF3"/>
    <w:rsid w:val="007B7A5C"/>
    <w:rsid w:val="007B7CF9"/>
    <w:rsid w:val="007C03FA"/>
    <w:rsid w:val="007C041A"/>
    <w:rsid w:val="007C16F1"/>
    <w:rsid w:val="007C3AE3"/>
    <w:rsid w:val="007C4B0E"/>
    <w:rsid w:val="007D1085"/>
    <w:rsid w:val="007D1A30"/>
    <w:rsid w:val="007D39EF"/>
    <w:rsid w:val="007D6D37"/>
    <w:rsid w:val="007E2107"/>
    <w:rsid w:val="007E2C6B"/>
    <w:rsid w:val="007E4443"/>
    <w:rsid w:val="007E4CC3"/>
    <w:rsid w:val="007E59D1"/>
    <w:rsid w:val="007E5DB7"/>
    <w:rsid w:val="007E82E2"/>
    <w:rsid w:val="007F14B9"/>
    <w:rsid w:val="007F4880"/>
    <w:rsid w:val="007F49BA"/>
    <w:rsid w:val="007F61DA"/>
    <w:rsid w:val="007F6C09"/>
    <w:rsid w:val="008000A2"/>
    <w:rsid w:val="00804F0D"/>
    <w:rsid w:val="00805396"/>
    <w:rsid w:val="008071AD"/>
    <w:rsid w:val="00811305"/>
    <w:rsid w:val="008115D2"/>
    <w:rsid w:val="00814522"/>
    <w:rsid w:val="00821F3D"/>
    <w:rsid w:val="008226DA"/>
    <w:rsid w:val="0082316A"/>
    <w:rsid w:val="008243C3"/>
    <w:rsid w:val="00824814"/>
    <w:rsid w:val="00827480"/>
    <w:rsid w:val="00831FDE"/>
    <w:rsid w:val="00833162"/>
    <w:rsid w:val="008333CC"/>
    <w:rsid w:val="00835084"/>
    <w:rsid w:val="00836783"/>
    <w:rsid w:val="00837CF4"/>
    <w:rsid w:val="00842717"/>
    <w:rsid w:val="00842CD2"/>
    <w:rsid w:val="00843D78"/>
    <w:rsid w:val="0084454D"/>
    <w:rsid w:val="00846E82"/>
    <w:rsid w:val="00850157"/>
    <w:rsid w:val="00850CCA"/>
    <w:rsid w:val="00851C46"/>
    <w:rsid w:val="00852B9B"/>
    <w:rsid w:val="00852DDE"/>
    <w:rsid w:val="00852EFD"/>
    <w:rsid w:val="00853E85"/>
    <w:rsid w:val="008555A3"/>
    <w:rsid w:val="00855CC2"/>
    <w:rsid w:val="00856DC6"/>
    <w:rsid w:val="00856F4D"/>
    <w:rsid w:val="00857297"/>
    <w:rsid w:val="0086286F"/>
    <w:rsid w:val="00863D27"/>
    <w:rsid w:val="00864801"/>
    <w:rsid w:val="00865113"/>
    <w:rsid w:val="008653F0"/>
    <w:rsid w:val="00865E0E"/>
    <w:rsid w:val="00866748"/>
    <w:rsid w:val="00866A8E"/>
    <w:rsid w:val="008728C4"/>
    <w:rsid w:val="00872EB6"/>
    <w:rsid w:val="0087370D"/>
    <w:rsid w:val="0087391F"/>
    <w:rsid w:val="00873C72"/>
    <w:rsid w:val="008747B7"/>
    <w:rsid w:val="00874F18"/>
    <w:rsid w:val="0087500C"/>
    <w:rsid w:val="008751FE"/>
    <w:rsid w:val="008763FF"/>
    <w:rsid w:val="008766CC"/>
    <w:rsid w:val="00877808"/>
    <w:rsid w:val="00880FE2"/>
    <w:rsid w:val="008811E4"/>
    <w:rsid w:val="00881220"/>
    <w:rsid w:val="00881843"/>
    <w:rsid w:val="0088517D"/>
    <w:rsid w:val="008905E1"/>
    <w:rsid w:val="00891B41"/>
    <w:rsid w:val="00893170"/>
    <w:rsid w:val="008933FF"/>
    <w:rsid w:val="008938D0"/>
    <w:rsid w:val="00893CE9"/>
    <w:rsid w:val="00895FDC"/>
    <w:rsid w:val="008962AB"/>
    <w:rsid w:val="008A31E9"/>
    <w:rsid w:val="008A32AC"/>
    <w:rsid w:val="008A5B62"/>
    <w:rsid w:val="008A665C"/>
    <w:rsid w:val="008A68B0"/>
    <w:rsid w:val="008B059B"/>
    <w:rsid w:val="008B0F8A"/>
    <w:rsid w:val="008B1445"/>
    <w:rsid w:val="008B1C21"/>
    <w:rsid w:val="008B3F69"/>
    <w:rsid w:val="008B7013"/>
    <w:rsid w:val="008C0234"/>
    <w:rsid w:val="008C0377"/>
    <w:rsid w:val="008C1D26"/>
    <w:rsid w:val="008C213B"/>
    <w:rsid w:val="008C2275"/>
    <w:rsid w:val="008C380B"/>
    <w:rsid w:val="008C3E75"/>
    <w:rsid w:val="008C4505"/>
    <w:rsid w:val="008C4A26"/>
    <w:rsid w:val="008C4C31"/>
    <w:rsid w:val="008C512A"/>
    <w:rsid w:val="008C544F"/>
    <w:rsid w:val="008C73F1"/>
    <w:rsid w:val="008C76C4"/>
    <w:rsid w:val="008D005F"/>
    <w:rsid w:val="008D0078"/>
    <w:rsid w:val="008D0108"/>
    <w:rsid w:val="008D1058"/>
    <w:rsid w:val="008D4513"/>
    <w:rsid w:val="008D5520"/>
    <w:rsid w:val="008D5616"/>
    <w:rsid w:val="008D5BE5"/>
    <w:rsid w:val="008D71A5"/>
    <w:rsid w:val="008E05FE"/>
    <w:rsid w:val="008E0EAB"/>
    <w:rsid w:val="008E1854"/>
    <w:rsid w:val="008E1856"/>
    <w:rsid w:val="008E1909"/>
    <w:rsid w:val="008E647A"/>
    <w:rsid w:val="008F0E29"/>
    <w:rsid w:val="008F1932"/>
    <w:rsid w:val="008F3ADB"/>
    <w:rsid w:val="008F5E74"/>
    <w:rsid w:val="008F6A52"/>
    <w:rsid w:val="00900491"/>
    <w:rsid w:val="00901700"/>
    <w:rsid w:val="009030F4"/>
    <w:rsid w:val="00904D29"/>
    <w:rsid w:val="00907BD9"/>
    <w:rsid w:val="00913856"/>
    <w:rsid w:val="00914D81"/>
    <w:rsid w:val="00923366"/>
    <w:rsid w:val="009244BA"/>
    <w:rsid w:val="00924817"/>
    <w:rsid w:val="00924D4A"/>
    <w:rsid w:val="00925FA7"/>
    <w:rsid w:val="00927B5B"/>
    <w:rsid w:val="00930710"/>
    <w:rsid w:val="00930DCA"/>
    <w:rsid w:val="009333D2"/>
    <w:rsid w:val="00934527"/>
    <w:rsid w:val="00934B17"/>
    <w:rsid w:val="00935605"/>
    <w:rsid w:val="0094110B"/>
    <w:rsid w:val="00941791"/>
    <w:rsid w:val="00942137"/>
    <w:rsid w:val="0094251D"/>
    <w:rsid w:val="00942843"/>
    <w:rsid w:val="009435C9"/>
    <w:rsid w:val="00943BE7"/>
    <w:rsid w:val="00943DDC"/>
    <w:rsid w:val="00944184"/>
    <w:rsid w:val="009459A5"/>
    <w:rsid w:val="0094642F"/>
    <w:rsid w:val="009470EB"/>
    <w:rsid w:val="00954524"/>
    <w:rsid w:val="009579A3"/>
    <w:rsid w:val="00957F6A"/>
    <w:rsid w:val="009624F1"/>
    <w:rsid w:val="0096307E"/>
    <w:rsid w:val="009638F0"/>
    <w:rsid w:val="009674A1"/>
    <w:rsid w:val="0097073A"/>
    <w:rsid w:val="00970F9A"/>
    <w:rsid w:val="009751BC"/>
    <w:rsid w:val="00975E6D"/>
    <w:rsid w:val="00976AF5"/>
    <w:rsid w:val="0098105C"/>
    <w:rsid w:val="00981B47"/>
    <w:rsid w:val="00981C4F"/>
    <w:rsid w:val="00982938"/>
    <w:rsid w:val="00983144"/>
    <w:rsid w:val="009839A0"/>
    <w:rsid w:val="00983A3C"/>
    <w:rsid w:val="009844AB"/>
    <w:rsid w:val="00986131"/>
    <w:rsid w:val="00986E7C"/>
    <w:rsid w:val="009876AD"/>
    <w:rsid w:val="0099066D"/>
    <w:rsid w:val="009961EE"/>
    <w:rsid w:val="009A106E"/>
    <w:rsid w:val="009A1574"/>
    <w:rsid w:val="009A1B55"/>
    <w:rsid w:val="009A28F7"/>
    <w:rsid w:val="009A298F"/>
    <w:rsid w:val="009A2CB6"/>
    <w:rsid w:val="009A5953"/>
    <w:rsid w:val="009A63E1"/>
    <w:rsid w:val="009A658E"/>
    <w:rsid w:val="009A67E6"/>
    <w:rsid w:val="009A69CB"/>
    <w:rsid w:val="009A7394"/>
    <w:rsid w:val="009ACBEA"/>
    <w:rsid w:val="009B0EFD"/>
    <w:rsid w:val="009B1175"/>
    <w:rsid w:val="009B290E"/>
    <w:rsid w:val="009B3FA6"/>
    <w:rsid w:val="009B4CF5"/>
    <w:rsid w:val="009B5C82"/>
    <w:rsid w:val="009B615F"/>
    <w:rsid w:val="009B6282"/>
    <w:rsid w:val="009B65DF"/>
    <w:rsid w:val="009B71AC"/>
    <w:rsid w:val="009C0460"/>
    <w:rsid w:val="009C1236"/>
    <w:rsid w:val="009C5147"/>
    <w:rsid w:val="009D17C2"/>
    <w:rsid w:val="009D1F45"/>
    <w:rsid w:val="009D496D"/>
    <w:rsid w:val="009D4F50"/>
    <w:rsid w:val="009D5689"/>
    <w:rsid w:val="009D5E39"/>
    <w:rsid w:val="009D606C"/>
    <w:rsid w:val="009D694D"/>
    <w:rsid w:val="009E0CB0"/>
    <w:rsid w:val="009E1545"/>
    <w:rsid w:val="009E4DB0"/>
    <w:rsid w:val="009E6AA6"/>
    <w:rsid w:val="009E7B25"/>
    <w:rsid w:val="009F1785"/>
    <w:rsid w:val="009F1C6D"/>
    <w:rsid w:val="009F1F7A"/>
    <w:rsid w:val="009F4AAF"/>
    <w:rsid w:val="009F7A17"/>
    <w:rsid w:val="00A00700"/>
    <w:rsid w:val="00A0080A"/>
    <w:rsid w:val="00A01A4D"/>
    <w:rsid w:val="00A0580D"/>
    <w:rsid w:val="00A06294"/>
    <w:rsid w:val="00A1385C"/>
    <w:rsid w:val="00A13C47"/>
    <w:rsid w:val="00A13DC1"/>
    <w:rsid w:val="00A162EE"/>
    <w:rsid w:val="00A169E1"/>
    <w:rsid w:val="00A2022C"/>
    <w:rsid w:val="00A2065B"/>
    <w:rsid w:val="00A206F7"/>
    <w:rsid w:val="00A20BEF"/>
    <w:rsid w:val="00A2128C"/>
    <w:rsid w:val="00A228DF"/>
    <w:rsid w:val="00A229D7"/>
    <w:rsid w:val="00A23D1B"/>
    <w:rsid w:val="00A249E9"/>
    <w:rsid w:val="00A25F6C"/>
    <w:rsid w:val="00A27D45"/>
    <w:rsid w:val="00A30C58"/>
    <w:rsid w:val="00A32230"/>
    <w:rsid w:val="00A33E90"/>
    <w:rsid w:val="00A35056"/>
    <w:rsid w:val="00A35E68"/>
    <w:rsid w:val="00A367E0"/>
    <w:rsid w:val="00A37680"/>
    <w:rsid w:val="00A37717"/>
    <w:rsid w:val="00A37CC0"/>
    <w:rsid w:val="00A412AB"/>
    <w:rsid w:val="00A422E4"/>
    <w:rsid w:val="00A42848"/>
    <w:rsid w:val="00A42CAE"/>
    <w:rsid w:val="00A42FE7"/>
    <w:rsid w:val="00A431ED"/>
    <w:rsid w:val="00A432EB"/>
    <w:rsid w:val="00A442D1"/>
    <w:rsid w:val="00A5101A"/>
    <w:rsid w:val="00A52D66"/>
    <w:rsid w:val="00A53651"/>
    <w:rsid w:val="00A54072"/>
    <w:rsid w:val="00A55723"/>
    <w:rsid w:val="00A55A88"/>
    <w:rsid w:val="00A55F23"/>
    <w:rsid w:val="00A56695"/>
    <w:rsid w:val="00A56D59"/>
    <w:rsid w:val="00A575ED"/>
    <w:rsid w:val="00A6023D"/>
    <w:rsid w:val="00A603F5"/>
    <w:rsid w:val="00A615A1"/>
    <w:rsid w:val="00A62CFE"/>
    <w:rsid w:val="00A639A2"/>
    <w:rsid w:val="00A64B60"/>
    <w:rsid w:val="00A64E18"/>
    <w:rsid w:val="00A65032"/>
    <w:rsid w:val="00A658F3"/>
    <w:rsid w:val="00A71881"/>
    <w:rsid w:val="00A73F06"/>
    <w:rsid w:val="00A74CEC"/>
    <w:rsid w:val="00A74DAB"/>
    <w:rsid w:val="00A7503D"/>
    <w:rsid w:val="00A75AA7"/>
    <w:rsid w:val="00A75E43"/>
    <w:rsid w:val="00A76746"/>
    <w:rsid w:val="00A77538"/>
    <w:rsid w:val="00A77778"/>
    <w:rsid w:val="00A82A2C"/>
    <w:rsid w:val="00A848D2"/>
    <w:rsid w:val="00A85972"/>
    <w:rsid w:val="00A86151"/>
    <w:rsid w:val="00A869D3"/>
    <w:rsid w:val="00A86CC0"/>
    <w:rsid w:val="00A924AA"/>
    <w:rsid w:val="00A92B73"/>
    <w:rsid w:val="00A93A77"/>
    <w:rsid w:val="00A9684E"/>
    <w:rsid w:val="00A96908"/>
    <w:rsid w:val="00A97008"/>
    <w:rsid w:val="00A9725C"/>
    <w:rsid w:val="00AA00FA"/>
    <w:rsid w:val="00AA0DBF"/>
    <w:rsid w:val="00AA0E08"/>
    <w:rsid w:val="00AA29E2"/>
    <w:rsid w:val="00AA29F5"/>
    <w:rsid w:val="00AA2DFA"/>
    <w:rsid w:val="00AA2F20"/>
    <w:rsid w:val="00AA375B"/>
    <w:rsid w:val="00AA6300"/>
    <w:rsid w:val="00AA7116"/>
    <w:rsid w:val="00AA7339"/>
    <w:rsid w:val="00AB0B66"/>
    <w:rsid w:val="00AB37F9"/>
    <w:rsid w:val="00AB75CF"/>
    <w:rsid w:val="00AC0D63"/>
    <w:rsid w:val="00AC49BA"/>
    <w:rsid w:val="00AC565A"/>
    <w:rsid w:val="00AC712E"/>
    <w:rsid w:val="00AD06D6"/>
    <w:rsid w:val="00AD15D4"/>
    <w:rsid w:val="00AD3F2D"/>
    <w:rsid w:val="00AD601B"/>
    <w:rsid w:val="00AD63E3"/>
    <w:rsid w:val="00AD653E"/>
    <w:rsid w:val="00AD6E36"/>
    <w:rsid w:val="00AD7298"/>
    <w:rsid w:val="00AE0266"/>
    <w:rsid w:val="00AE0AFA"/>
    <w:rsid w:val="00AE1FA9"/>
    <w:rsid w:val="00AE4739"/>
    <w:rsid w:val="00AE4B58"/>
    <w:rsid w:val="00AE51ED"/>
    <w:rsid w:val="00AE54A8"/>
    <w:rsid w:val="00AE7100"/>
    <w:rsid w:val="00AF0EBC"/>
    <w:rsid w:val="00AF17CE"/>
    <w:rsid w:val="00AF22E1"/>
    <w:rsid w:val="00AF309A"/>
    <w:rsid w:val="00AF3814"/>
    <w:rsid w:val="00AF4DE4"/>
    <w:rsid w:val="00AF517A"/>
    <w:rsid w:val="00AF565E"/>
    <w:rsid w:val="00AF5E8F"/>
    <w:rsid w:val="00AF7074"/>
    <w:rsid w:val="00AF72C7"/>
    <w:rsid w:val="00AF796C"/>
    <w:rsid w:val="00B00617"/>
    <w:rsid w:val="00B01E6F"/>
    <w:rsid w:val="00B03064"/>
    <w:rsid w:val="00B068B3"/>
    <w:rsid w:val="00B079D0"/>
    <w:rsid w:val="00B131FF"/>
    <w:rsid w:val="00B13541"/>
    <w:rsid w:val="00B136E9"/>
    <w:rsid w:val="00B13EFE"/>
    <w:rsid w:val="00B146AB"/>
    <w:rsid w:val="00B14878"/>
    <w:rsid w:val="00B15C91"/>
    <w:rsid w:val="00B170F9"/>
    <w:rsid w:val="00B171EA"/>
    <w:rsid w:val="00B17B9C"/>
    <w:rsid w:val="00B17D18"/>
    <w:rsid w:val="00B203FA"/>
    <w:rsid w:val="00B20948"/>
    <w:rsid w:val="00B22879"/>
    <w:rsid w:val="00B22C9A"/>
    <w:rsid w:val="00B2455C"/>
    <w:rsid w:val="00B24601"/>
    <w:rsid w:val="00B24FDF"/>
    <w:rsid w:val="00B27C72"/>
    <w:rsid w:val="00B3202A"/>
    <w:rsid w:val="00B33732"/>
    <w:rsid w:val="00B364B0"/>
    <w:rsid w:val="00B374DE"/>
    <w:rsid w:val="00B37608"/>
    <w:rsid w:val="00B40583"/>
    <w:rsid w:val="00B40D71"/>
    <w:rsid w:val="00B42605"/>
    <w:rsid w:val="00B42ABE"/>
    <w:rsid w:val="00B431C2"/>
    <w:rsid w:val="00B44065"/>
    <w:rsid w:val="00B47B8B"/>
    <w:rsid w:val="00B50CD4"/>
    <w:rsid w:val="00B517CE"/>
    <w:rsid w:val="00B51954"/>
    <w:rsid w:val="00B53DCE"/>
    <w:rsid w:val="00B57C11"/>
    <w:rsid w:val="00B606A2"/>
    <w:rsid w:val="00B640AD"/>
    <w:rsid w:val="00B64EA0"/>
    <w:rsid w:val="00B67A9B"/>
    <w:rsid w:val="00B72514"/>
    <w:rsid w:val="00B725B3"/>
    <w:rsid w:val="00B74CE4"/>
    <w:rsid w:val="00B76761"/>
    <w:rsid w:val="00B769C1"/>
    <w:rsid w:val="00B77C4A"/>
    <w:rsid w:val="00B77FBA"/>
    <w:rsid w:val="00B80029"/>
    <w:rsid w:val="00B80D7D"/>
    <w:rsid w:val="00B80E3B"/>
    <w:rsid w:val="00B83354"/>
    <w:rsid w:val="00B838DA"/>
    <w:rsid w:val="00B83E5D"/>
    <w:rsid w:val="00B858F5"/>
    <w:rsid w:val="00B879F8"/>
    <w:rsid w:val="00B87E64"/>
    <w:rsid w:val="00B901FD"/>
    <w:rsid w:val="00B91B43"/>
    <w:rsid w:val="00B91CAD"/>
    <w:rsid w:val="00B928A2"/>
    <w:rsid w:val="00B92FA9"/>
    <w:rsid w:val="00B933F6"/>
    <w:rsid w:val="00B960E2"/>
    <w:rsid w:val="00BA0920"/>
    <w:rsid w:val="00BA21A4"/>
    <w:rsid w:val="00BA2252"/>
    <w:rsid w:val="00BA24E0"/>
    <w:rsid w:val="00BA290A"/>
    <w:rsid w:val="00BA3D99"/>
    <w:rsid w:val="00BA436C"/>
    <w:rsid w:val="00BA4622"/>
    <w:rsid w:val="00BA59B4"/>
    <w:rsid w:val="00BB1B78"/>
    <w:rsid w:val="00BB3B56"/>
    <w:rsid w:val="00BB581E"/>
    <w:rsid w:val="00BB6DC5"/>
    <w:rsid w:val="00BC36BB"/>
    <w:rsid w:val="00BC59E0"/>
    <w:rsid w:val="00BC61E6"/>
    <w:rsid w:val="00BC6550"/>
    <w:rsid w:val="00BD1539"/>
    <w:rsid w:val="00BD1E1E"/>
    <w:rsid w:val="00BD4E7B"/>
    <w:rsid w:val="00BD502C"/>
    <w:rsid w:val="00BD51EE"/>
    <w:rsid w:val="00BD54AE"/>
    <w:rsid w:val="00BD6054"/>
    <w:rsid w:val="00BE0E69"/>
    <w:rsid w:val="00BE0F52"/>
    <w:rsid w:val="00BE183E"/>
    <w:rsid w:val="00BE41B7"/>
    <w:rsid w:val="00BE4A37"/>
    <w:rsid w:val="00BE69AA"/>
    <w:rsid w:val="00BF018E"/>
    <w:rsid w:val="00BF15DD"/>
    <w:rsid w:val="00BF197A"/>
    <w:rsid w:val="00BF4DDB"/>
    <w:rsid w:val="00BF532B"/>
    <w:rsid w:val="00BF593E"/>
    <w:rsid w:val="00BF7AFC"/>
    <w:rsid w:val="00C05653"/>
    <w:rsid w:val="00C109C0"/>
    <w:rsid w:val="00C13066"/>
    <w:rsid w:val="00C13162"/>
    <w:rsid w:val="00C13871"/>
    <w:rsid w:val="00C13DCC"/>
    <w:rsid w:val="00C1528F"/>
    <w:rsid w:val="00C16F84"/>
    <w:rsid w:val="00C22F09"/>
    <w:rsid w:val="00C24D4A"/>
    <w:rsid w:val="00C2565E"/>
    <w:rsid w:val="00C263EC"/>
    <w:rsid w:val="00C26F49"/>
    <w:rsid w:val="00C31CA9"/>
    <w:rsid w:val="00C325B1"/>
    <w:rsid w:val="00C32785"/>
    <w:rsid w:val="00C327BD"/>
    <w:rsid w:val="00C340C3"/>
    <w:rsid w:val="00C35EDA"/>
    <w:rsid w:val="00C363CB"/>
    <w:rsid w:val="00C36FA0"/>
    <w:rsid w:val="00C403A5"/>
    <w:rsid w:val="00C4148F"/>
    <w:rsid w:val="00C418CC"/>
    <w:rsid w:val="00C4194C"/>
    <w:rsid w:val="00C41D2F"/>
    <w:rsid w:val="00C41D56"/>
    <w:rsid w:val="00C42925"/>
    <w:rsid w:val="00C43D7E"/>
    <w:rsid w:val="00C454A8"/>
    <w:rsid w:val="00C45CAA"/>
    <w:rsid w:val="00C46BCB"/>
    <w:rsid w:val="00C47801"/>
    <w:rsid w:val="00C5186B"/>
    <w:rsid w:val="00C527F9"/>
    <w:rsid w:val="00C531CE"/>
    <w:rsid w:val="00C552E4"/>
    <w:rsid w:val="00C60D72"/>
    <w:rsid w:val="00C61386"/>
    <w:rsid w:val="00C6173B"/>
    <w:rsid w:val="00C625BB"/>
    <w:rsid w:val="00C6280A"/>
    <w:rsid w:val="00C62AEB"/>
    <w:rsid w:val="00C63035"/>
    <w:rsid w:val="00C6386F"/>
    <w:rsid w:val="00C639A3"/>
    <w:rsid w:val="00C64123"/>
    <w:rsid w:val="00C65E3D"/>
    <w:rsid w:val="00C70F43"/>
    <w:rsid w:val="00C71C79"/>
    <w:rsid w:val="00C73E7B"/>
    <w:rsid w:val="00C741BA"/>
    <w:rsid w:val="00C7627F"/>
    <w:rsid w:val="00C778DB"/>
    <w:rsid w:val="00C81653"/>
    <w:rsid w:val="00C81CE6"/>
    <w:rsid w:val="00C824EE"/>
    <w:rsid w:val="00C82BEB"/>
    <w:rsid w:val="00C83EBF"/>
    <w:rsid w:val="00C84297"/>
    <w:rsid w:val="00C908E7"/>
    <w:rsid w:val="00C91CCD"/>
    <w:rsid w:val="00C93331"/>
    <w:rsid w:val="00C94684"/>
    <w:rsid w:val="00C94870"/>
    <w:rsid w:val="00C96EAC"/>
    <w:rsid w:val="00CA2739"/>
    <w:rsid w:val="00CA400A"/>
    <w:rsid w:val="00CA5151"/>
    <w:rsid w:val="00CA6171"/>
    <w:rsid w:val="00CA7699"/>
    <w:rsid w:val="00CB02CA"/>
    <w:rsid w:val="00CB1744"/>
    <w:rsid w:val="00CB2779"/>
    <w:rsid w:val="00CB2FEF"/>
    <w:rsid w:val="00CB30B7"/>
    <w:rsid w:val="00CB319B"/>
    <w:rsid w:val="00CB5166"/>
    <w:rsid w:val="00CB516C"/>
    <w:rsid w:val="00CB63D1"/>
    <w:rsid w:val="00CB75EC"/>
    <w:rsid w:val="00CC0AC9"/>
    <w:rsid w:val="00CC0EB8"/>
    <w:rsid w:val="00CC615E"/>
    <w:rsid w:val="00CC7915"/>
    <w:rsid w:val="00CD0AAE"/>
    <w:rsid w:val="00CD1AC8"/>
    <w:rsid w:val="00CD347E"/>
    <w:rsid w:val="00CD4E8A"/>
    <w:rsid w:val="00CD5797"/>
    <w:rsid w:val="00CD57D9"/>
    <w:rsid w:val="00CD65B3"/>
    <w:rsid w:val="00CD71D8"/>
    <w:rsid w:val="00CD78F6"/>
    <w:rsid w:val="00CE0344"/>
    <w:rsid w:val="00CE0BBB"/>
    <w:rsid w:val="00CE2C75"/>
    <w:rsid w:val="00CE3A45"/>
    <w:rsid w:val="00CE499B"/>
    <w:rsid w:val="00CE50ED"/>
    <w:rsid w:val="00CE526E"/>
    <w:rsid w:val="00CE6023"/>
    <w:rsid w:val="00CE62B8"/>
    <w:rsid w:val="00CE62CA"/>
    <w:rsid w:val="00CE6873"/>
    <w:rsid w:val="00CE6B58"/>
    <w:rsid w:val="00CF351F"/>
    <w:rsid w:val="00CF46D3"/>
    <w:rsid w:val="00CF655F"/>
    <w:rsid w:val="00D02993"/>
    <w:rsid w:val="00D0505D"/>
    <w:rsid w:val="00D05AC1"/>
    <w:rsid w:val="00D05D10"/>
    <w:rsid w:val="00D06049"/>
    <w:rsid w:val="00D07A72"/>
    <w:rsid w:val="00D11593"/>
    <w:rsid w:val="00D1277A"/>
    <w:rsid w:val="00D12D28"/>
    <w:rsid w:val="00D14192"/>
    <w:rsid w:val="00D154A9"/>
    <w:rsid w:val="00D15CB7"/>
    <w:rsid w:val="00D20440"/>
    <w:rsid w:val="00D2051E"/>
    <w:rsid w:val="00D210BF"/>
    <w:rsid w:val="00D21D9A"/>
    <w:rsid w:val="00D220FC"/>
    <w:rsid w:val="00D234DB"/>
    <w:rsid w:val="00D23E5D"/>
    <w:rsid w:val="00D2489E"/>
    <w:rsid w:val="00D25093"/>
    <w:rsid w:val="00D2525C"/>
    <w:rsid w:val="00D25E02"/>
    <w:rsid w:val="00D261BB"/>
    <w:rsid w:val="00D27F29"/>
    <w:rsid w:val="00D32844"/>
    <w:rsid w:val="00D32AAD"/>
    <w:rsid w:val="00D32AED"/>
    <w:rsid w:val="00D336A7"/>
    <w:rsid w:val="00D33C08"/>
    <w:rsid w:val="00D344A0"/>
    <w:rsid w:val="00D34AC5"/>
    <w:rsid w:val="00D3523C"/>
    <w:rsid w:val="00D35428"/>
    <w:rsid w:val="00D36EC4"/>
    <w:rsid w:val="00D36FCA"/>
    <w:rsid w:val="00D37263"/>
    <w:rsid w:val="00D37370"/>
    <w:rsid w:val="00D37CF5"/>
    <w:rsid w:val="00D400A1"/>
    <w:rsid w:val="00D42100"/>
    <w:rsid w:val="00D42A5E"/>
    <w:rsid w:val="00D435AE"/>
    <w:rsid w:val="00D43921"/>
    <w:rsid w:val="00D444A5"/>
    <w:rsid w:val="00D46767"/>
    <w:rsid w:val="00D505AA"/>
    <w:rsid w:val="00D508CF"/>
    <w:rsid w:val="00D5285C"/>
    <w:rsid w:val="00D55348"/>
    <w:rsid w:val="00D56D29"/>
    <w:rsid w:val="00D575B5"/>
    <w:rsid w:val="00D63D5B"/>
    <w:rsid w:val="00D63FD2"/>
    <w:rsid w:val="00D64491"/>
    <w:rsid w:val="00D65EDA"/>
    <w:rsid w:val="00D664F8"/>
    <w:rsid w:val="00D67F4A"/>
    <w:rsid w:val="00D70172"/>
    <w:rsid w:val="00D705E6"/>
    <w:rsid w:val="00D71529"/>
    <w:rsid w:val="00D72E1F"/>
    <w:rsid w:val="00D73B5E"/>
    <w:rsid w:val="00D73D5E"/>
    <w:rsid w:val="00D7567A"/>
    <w:rsid w:val="00D76EC1"/>
    <w:rsid w:val="00D778E6"/>
    <w:rsid w:val="00D837E3"/>
    <w:rsid w:val="00D83917"/>
    <w:rsid w:val="00D848BE"/>
    <w:rsid w:val="00D84BF0"/>
    <w:rsid w:val="00D87359"/>
    <w:rsid w:val="00D90FEA"/>
    <w:rsid w:val="00D91770"/>
    <w:rsid w:val="00D918C5"/>
    <w:rsid w:val="00D922FF"/>
    <w:rsid w:val="00D9323A"/>
    <w:rsid w:val="00D94566"/>
    <w:rsid w:val="00D9470F"/>
    <w:rsid w:val="00DA20B6"/>
    <w:rsid w:val="00DA2DDC"/>
    <w:rsid w:val="00DA4677"/>
    <w:rsid w:val="00DB1B7C"/>
    <w:rsid w:val="00DB1FA5"/>
    <w:rsid w:val="00DB223C"/>
    <w:rsid w:val="00DB271A"/>
    <w:rsid w:val="00DB3883"/>
    <w:rsid w:val="00DB39A0"/>
    <w:rsid w:val="00DB46A9"/>
    <w:rsid w:val="00DB4B68"/>
    <w:rsid w:val="00DB6327"/>
    <w:rsid w:val="00DC1B3F"/>
    <w:rsid w:val="00DC1B82"/>
    <w:rsid w:val="00DC246A"/>
    <w:rsid w:val="00DC3A40"/>
    <w:rsid w:val="00DC4688"/>
    <w:rsid w:val="00DC65DE"/>
    <w:rsid w:val="00DC6EED"/>
    <w:rsid w:val="00DC7AF3"/>
    <w:rsid w:val="00DD2A5D"/>
    <w:rsid w:val="00DD34CE"/>
    <w:rsid w:val="00DD3DA6"/>
    <w:rsid w:val="00DD515B"/>
    <w:rsid w:val="00DD6036"/>
    <w:rsid w:val="00DD7A5E"/>
    <w:rsid w:val="00DE021D"/>
    <w:rsid w:val="00DE10D2"/>
    <w:rsid w:val="00DE2243"/>
    <w:rsid w:val="00DE2B46"/>
    <w:rsid w:val="00DE3087"/>
    <w:rsid w:val="00DE38C3"/>
    <w:rsid w:val="00DE4E50"/>
    <w:rsid w:val="00DE54A9"/>
    <w:rsid w:val="00DE54C6"/>
    <w:rsid w:val="00DE6D2F"/>
    <w:rsid w:val="00DE75B4"/>
    <w:rsid w:val="00DE77D8"/>
    <w:rsid w:val="00DF0914"/>
    <w:rsid w:val="00DF1129"/>
    <w:rsid w:val="00DF1D46"/>
    <w:rsid w:val="00DF3BFC"/>
    <w:rsid w:val="00DF462E"/>
    <w:rsid w:val="00DF47D5"/>
    <w:rsid w:val="00DF4E8D"/>
    <w:rsid w:val="00DF5EEA"/>
    <w:rsid w:val="00DF6ED5"/>
    <w:rsid w:val="00E003F6"/>
    <w:rsid w:val="00E0488A"/>
    <w:rsid w:val="00E0527A"/>
    <w:rsid w:val="00E069F9"/>
    <w:rsid w:val="00E10ECD"/>
    <w:rsid w:val="00E12071"/>
    <w:rsid w:val="00E12937"/>
    <w:rsid w:val="00E1396D"/>
    <w:rsid w:val="00E15C8A"/>
    <w:rsid w:val="00E16F52"/>
    <w:rsid w:val="00E2137A"/>
    <w:rsid w:val="00E21647"/>
    <w:rsid w:val="00E21AF0"/>
    <w:rsid w:val="00E23086"/>
    <w:rsid w:val="00E23A34"/>
    <w:rsid w:val="00E25C86"/>
    <w:rsid w:val="00E300B4"/>
    <w:rsid w:val="00E302C1"/>
    <w:rsid w:val="00E311EC"/>
    <w:rsid w:val="00E313BE"/>
    <w:rsid w:val="00E31A6A"/>
    <w:rsid w:val="00E3267E"/>
    <w:rsid w:val="00E3474D"/>
    <w:rsid w:val="00E34DEF"/>
    <w:rsid w:val="00E35DCE"/>
    <w:rsid w:val="00E42007"/>
    <w:rsid w:val="00E42DE4"/>
    <w:rsid w:val="00E4399A"/>
    <w:rsid w:val="00E4443C"/>
    <w:rsid w:val="00E450B4"/>
    <w:rsid w:val="00E453A6"/>
    <w:rsid w:val="00E459A8"/>
    <w:rsid w:val="00E50200"/>
    <w:rsid w:val="00E5060E"/>
    <w:rsid w:val="00E50953"/>
    <w:rsid w:val="00E51B2D"/>
    <w:rsid w:val="00E52962"/>
    <w:rsid w:val="00E52D26"/>
    <w:rsid w:val="00E53692"/>
    <w:rsid w:val="00E5390A"/>
    <w:rsid w:val="00E55686"/>
    <w:rsid w:val="00E5620B"/>
    <w:rsid w:val="00E57DF3"/>
    <w:rsid w:val="00E602B7"/>
    <w:rsid w:val="00E60A8A"/>
    <w:rsid w:val="00E61559"/>
    <w:rsid w:val="00E62030"/>
    <w:rsid w:val="00E63C5C"/>
    <w:rsid w:val="00E6421E"/>
    <w:rsid w:val="00E647E2"/>
    <w:rsid w:val="00E65367"/>
    <w:rsid w:val="00E665F5"/>
    <w:rsid w:val="00E66CC2"/>
    <w:rsid w:val="00E67055"/>
    <w:rsid w:val="00E70193"/>
    <w:rsid w:val="00E72B13"/>
    <w:rsid w:val="00E730E5"/>
    <w:rsid w:val="00E737F1"/>
    <w:rsid w:val="00E74916"/>
    <w:rsid w:val="00E7622D"/>
    <w:rsid w:val="00E778E4"/>
    <w:rsid w:val="00E77C9E"/>
    <w:rsid w:val="00E829EB"/>
    <w:rsid w:val="00E83234"/>
    <w:rsid w:val="00E84377"/>
    <w:rsid w:val="00E90E7B"/>
    <w:rsid w:val="00E9131B"/>
    <w:rsid w:val="00E921BD"/>
    <w:rsid w:val="00E922B9"/>
    <w:rsid w:val="00E93780"/>
    <w:rsid w:val="00E94921"/>
    <w:rsid w:val="00E96E34"/>
    <w:rsid w:val="00E974BF"/>
    <w:rsid w:val="00EA49B6"/>
    <w:rsid w:val="00EA5439"/>
    <w:rsid w:val="00EA5880"/>
    <w:rsid w:val="00EA5F4E"/>
    <w:rsid w:val="00EB211B"/>
    <w:rsid w:val="00EB3533"/>
    <w:rsid w:val="00EB49F0"/>
    <w:rsid w:val="00EB55CC"/>
    <w:rsid w:val="00EB6899"/>
    <w:rsid w:val="00EC0B59"/>
    <w:rsid w:val="00EC1035"/>
    <w:rsid w:val="00EC25AB"/>
    <w:rsid w:val="00EC2E46"/>
    <w:rsid w:val="00EC3E99"/>
    <w:rsid w:val="00EC543C"/>
    <w:rsid w:val="00EC5D62"/>
    <w:rsid w:val="00EC6BD8"/>
    <w:rsid w:val="00EC70B1"/>
    <w:rsid w:val="00EC75AD"/>
    <w:rsid w:val="00EC7606"/>
    <w:rsid w:val="00ED09B3"/>
    <w:rsid w:val="00ED2800"/>
    <w:rsid w:val="00ED2ABA"/>
    <w:rsid w:val="00ED3996"/>
    <w:rsid w:val="00ED50D0"/>
    <w:rsid w:val="00ED51BB"/>
    <w:rsid w:val="00EE20B2"/>
    <w:rsid w:val="00EE489D"/>
    <w:rsid w:val="00EE5AB2"/>
    <w:rsid w:val="00EE7CA8"/>
    <w:rsid w:val="00EE7CC8"/>
    <w:rsid w:val="00EF0D3D"/>
    <w:rsid w:val="00EF2707"/>
    <w:rsid w:val="00EF4FCE"/>
    <w:rsid w:val="00EF5D43"/>
    <w:rsid w:val="00EF645C"/>
    <w:rsid w:val="00EF66CE"/>
    <w:rsid w:val="00EF76C7"/>
    <w:rsid w:val="00F021F2"/>
    <w:rsid w:val="00F02A73"/>
    <w:rsid w:val="00F04E18"/>
    <w:rsid w:val="00F06AD1"/>
    <w:rsid w:val="00F10658"/>
    <w:rsid w:val="00F10928"/>
    <w:rsid w:val="00F10EF0"/>
    <w:rsid w:val="00F1119A"/>
    <w:rsid w:val="00F124BE"/>
    <w:rsid w:val="00F13937"/>
    <w:rsid w:val="00F14D8E"/>
    <w:rsid w:val="00F177DB"/>
    <w:rsid w:val="00F17F32"/>
    <w:rsid w:val="00F17F3B"/>
    <w:rsid w:val="00F24D12"/>
    <w:rsid w:val="00F25D92"/>
    <w:rsid w:val="00F26BD8"/>
    <w:rsid w:val="00F338CA"/>
    <w:rsid w:val="00F33C88"/>
    <w:rsid w:val="00F368A8"/>
    <w:rsid w:val="00F40B88"/>
    <w:rsid w:val="00F42E68"/>
    <w:rsid w:val="00F447EC"/>
    <w:rsid w:val="00F448C8"/>
    <w:rsid w:val="00F456A8"/>
    <w:rsid w:val="00F46553"/>
    <w:rsid w:val="00F466E9"/>
    <w:rsid w:val="00F51EA0"/>
    <w:rsid w:val="00F5424C"/>
    <w:rsid w:val="00F5456C"/>
    <w:rsid w:val="00F60026"/>
    <w:rsid w:val="00F61942"/>
    <w:rsid w:val="00F6558B"/>
    <w:rsid w:val="00F66149"/>
    <w:rsid w:val="00F675D4"/>
    <w:rsid w:val="00F70457"/>
    <w:rsid w:val="00F70A0A"/>
    <w:rsid w:val="00F71157"/>
    <w:rsid w:val="00F71CD6"/>
    <w:rsid w:val="00F72E3B"/>
    <w:rsid w:val="00F749E2"/>
    <w:rsid w:val="00F75176"/>
    <w:rsid w:val="00F7562C"/>
    <w:rsid w:val="00F7681A"/>
    <w:rsid w:val="00F770D7"/>
    <w:rsid w:val="00F7750D"/>
    <w:rsid w:val="00F77B3A"/>
    <w:rsid w:val="00F80CF0"/>
    <w:rsid w:val="00F82B3D"/>
    <w:rsid w:val="00F850D9"/>
    <w:rsid w:val="00F85507"/>
    <w:rsid w:val="00F8645C"/>
    <w:rsid w:val="00F87CBF"/>
    <w:rsid w:val="00F905BF"/>
    <w:rsid w:val="00F932B8"/>
    <w:rsid w:val="00F93BB0"/>
    <w:rsid w:val="00F97EFC"/>
    <w:rsid w:val="00FA0189"/>
    <w:rsid w:val="00FA1257"/>
    <w:rsid w:val="00FA2BBF"/>
    <w:rsid w:val="00FA3CDC"/>
    <w:rsid w:val="00FA59B7"/>
    <w:rsid w:val="00FA701C"/>
    <w:rsid w:val="00FA7B85"/>
    <w:rsid w:val="00FB0075"/>
    <w:rsid w:val="00FB16EE"/>
    <w:rsid w:val="00FB1CF4"/>
    <w:rsid w:val="00FB43BA"/>
    <w:rsid w:val="00FB4AA4"/>
    <w:rsid w:val="00FB61B4"/>
    <w:rsid w:val="00FC1374"/>
    <w:rsid w:val="00FC1698"/>
    <w:rsid w:val="00FC414D"/>
    <w:rsid w:val="00FC62EB"/>
    <w:rsid w:val="00FC7EC0"/>
    <w:rsid w:val="00FD1A46"/>
    <w:rsid w:val="00FD1C98"/>
    <w:rsid w:val="00FD3684"/>
    <w:rsid w:val="00FD7398"/>
    <w:rsid w:val="00FE1615"/>
    <w:rsid w:val="00FE21B5"/>
    <w:rsid w:val="00FE23BF"/>
    <w:rsid w:val="00FE26FA"/>
    <w:rsid w:val="00FE3F7E"/>
    <w:rsid w:val="00FE521C"/>
    <w:rsid w:val="00FE5CDC"/>
    <w:rsid w:val="00FE6AD3"/>
    <w:rsid w:val="00FE72F3"/>
    <w:rsid w:val="00FE79EC"/>
    <w:rsid w:val="00FF03E5"/>
    <w:rsid w:val="00FF05BF"/>
    <w:rsid w:val="00FF20CF"/>
    <w:rsid w:val="00FF2ADC"/>
    <w:rsid w:val="00FF3822"/>
    <w:rsid w:val="00FF40C0"/>
    <w:rsid w:val="00FF4883"/>
    <w:rsid w:val="00FF6899"/>
    <w:rsid w:val="00FF733D"/>
    <w:rsid w:val="0115445E"/>
    <w:rsid w:val="018112AC"/>
    <w:rsid w:val="01AD8DFF"/>
    <w:rsid w:val="01BB2F9E"/>
    <w:rsid w:val="02240C1C"/>
    <w:rsid w:val="02B4051C"/>
    <w:rsid w:val="02B90245"/>
    <w:rsid w:val="02C0E82B"/>
    <w:rsid w:val="02F410CE"/>
    <w:rsid w:val="0319F303"/>
    <w:rsid w:val="036C60D5"/>
    <w:rsid w:val="03ECA2A6"/>
    <w:rsid w:val="03FDFFC5"/>
    <w:rsid w:val="042A090C"/>
    <w:rsid w:val="0443FC76"/>
    <w:rsid w:val="045CAC67"/>
    <w:rsid w:val="046925C4"/>
    <w:rsid w:val="04848BF8"/>
    <w:rsid w:val="051E8EFC"/>
    <w:rsid w:val="052D536B"/>
    <w:rsid w:val="05751E02"/>
    <w:rsid w:val="05B863F6"/>
    <w:rsid w:val="05D6613A"/>
    <w:rsid w:val="05D69448"/>
    <w:rsid w:val="0605B44C"/>
    <w:rsid w:val="061F7C6B"/>
    <w:rsid w:val="0689774F"/>
    <w:rsid w:val="06CEC5B7"/>
    <w:rsid w:val="06D4B71A"/>
    <w:rsid w:val="06FC24F6"/>
    <w:rsid w:val="0759A938"/>
    <w:rsid w:val="0775A8EB"/>
    <w:rsid w:val="078BDBF0"/>
    <w:rsid w:val="07EC3615"/>
    <w:rsid w:val="07ED0061"/>
    <w:rsid w:val="07FE0332"/>
    <w:rsid w:val="08069253"/>
    <w:rsid w:val="08614C82"/>
    <w:rsid w:val="08675E49"/>
    <w:rsid w:val="0874B813"/>
    <w:rsid w:val="0886C220"/>
    <w:rsid w:val="08A57D45"/>
    <w:rsid w:val="08C11F94"/>
    <w:rsid w:val="08E344CD"/>
    <w:rsid w:val="09205643"/>
    <w:rsid w:val="0949C551"/>
    <w:rsid w:val="09649D63"/>
    <w:rsid w:val="096E16FF"/>
    <w:rsid w:val="0986EB54"/>
    <w:rsid w:val="09C9B5C8"/>
    <w:rsid w:val="09FB9C68"/>
    <w:rsid w:val="0A08E3C1"/>
    <w:rsid w:val="0A39299C"/>
    <w:rsid w:val="0A3B0770"/>
    <w:rsid w:val="0A69852C"/>
    <w:rsid w:val="0A9C338C"/>
    <w:rsid w:val="0ADEC8E1"/>
    <w:rsid w:val="0AF111AC"/>
    <w:rsid w:val="0AF5F48F"/>
    <w:rsid w:val="0B607476"/>
    <w:rsid w:val="0B7A9343"/>
    <w:rsid w:val="0B9AC838"/>
    <w:rsid w:val="0BA300CF"/>
    <w:rsid w:val="0C02C259"/>
    <w:rsid w:val="0C3B726C"/>
    <w:rsid w:val="0C5BCB1A"/>
    <w:rsid w:val="0C8D7EB0"/>
    <w:rsid w:val="0CA93A5F"/>
    <w:rsid w:val="0D392902"/>
    <w:rsid w:val="0D4412D7"/>
    <w:rsid w:val="0D82A617"/>
    <w:rsid w:val="0E079D86"/>
    <w:rsid w:val="0EDF3927"/>
    <w:rsid w:val="0F0A503C"/>
    <w:rsid w:val="0F54E8B9"/>
    <w:rsid w:val="0F6035C0"/>
    <w:rsid w:val="0FF17F5B"/>
    <w:rsid w:val="10465151"/>
    <w:rsid w:val="104F0BA3"/>
    <w:rsid w:val="10BFE6D8"/>
    <w:rsid w:val="10C7A82F"/>
    <w:rsid w:val="10E3E08D"/>
    <w:rsid w:val="110797AF"/>
    <w:rsid w:val="113D49FD"/>
    <w:rsid w:val="1176B6CA"/>
    <w:rsid w:val="118D0C19"/>
    <w:rsid w:val="11B24760"/>
    <w:rsid w:val="11C45258"/>
    <w:rsid w:val="121F2B1B"/>
    <w:rsid w:val="122BD65E"/>
    <w:rsid w:val="126B280B"/>
    <w:rsid w:val="128D1E7F"/>
    <w:rsid w:val="12B63083"/>
    <w:rsid w:val="1329201D"/>
    <w:rsid w:val="13346C16"/>
    <w:rsid w:val="1347419E"/>
    <w:rsid w:val="13BD2950"/>
    <w:rsid w:val="13FC33C5"/>
    <w:rsid w:val="13FF429C"/>
    <w:rsid w:val="14A4074D"/>
    <w:rsid w:val="14D4013C"/>
    <w:rsid w:val="14E544EC"/>
    <w:rsid w:val="15178FC5"/>
    <w:rsid w:val="1518C655"/>
    <w:rsid w:val="1536DB1F"/>
    <w:rsid w:val="1589D6EC"/>
    <w:rsid w:val="15A02256"/>
    <w:rsid w:val="15A398EF"/>
    <w:rsid w:val="15ADCC33"/>
    <w:rsid w:val="15D69D95"/>
    <w:rsid w:val="161659FB"/>
    <w:rsid w:val="167C9D80"/>
    <w:rsid w:val="16931C2C"/>
    <w:rsid w:val="16A5EB95"/>
    <w:rsid w:val="16D8AA93"/>
    <w:rsid w:val="1701D2F4"/>
    <w:rsid w:val="1749896A"/>
    <w:rsid w:val="17694854"/>
    <w:rsid w:val="1780EAD2"/>
    <w:rsid w:val="17B76971"/>
    <w:rsid w:val="17D50ADB"/>
    <w:rsid w:val="187BC888"/>
    <w:rsid w:val="189CDE4A"/>
    <w:rsid w:val="18E24C18"/>
    <w:rsid w:val="18ED8B02"/>
    <w:rsid w:val="1902003A"/>
    <w:rsid w:val="196ADA7D"/>
    <w:rsid w:val="1A0B2151"/>
    <w:rsid w:val="1A44D0BB"/>
    <w:rsid w:val="1A606C3B"/>
    <w:rsid w:val="1A78B2AC"/>
    <w:rsid w:val="1B06FEB0"/>
    <w:rsid w:val="1B08CB95"/>
    <w:rsid w:val="1B192A96"/>
    <w:rsid w:val="1BC720A1"/>
    <w:rsid w:val="1CAE8919"/>
    <w:rsid w:val="1CEE8684"/>
    <w:rsid w:val="1D174D4D"/>
    <w:rsid w:val="1D7CA44E"/>
    <w:rsid w:val="1D9AB4DB"/>
    <w:rsid w:val="1DBF8520"/>
    <w:rsid w:val="1DF0A04B"/>
    <w:rsid w:val="1E0EA9E8"/>
    <w:rsid w:val="1E1EA79E"/>
    <w:rsid w:val="1E3AB4D2"/>
    <w:rsid w:val="1E70F719"/>
    <w:rsid w:val="1E9AA91B"/>
    <w:rsid w:val="1F23EE0A"/>
    <w:rsid w:val="1F2C17FE"/>
    <w:rsid w:val="1F8F922E"/>
    <w:rsid w:val="1F9CD483"/>
    <w:rsid w:val="1FB04365"/>
    <w:rsid w:val="1FCDAC6D"/>
    <w:rsid w:val="1FFF5AF9"/>
    <w:rsid w:val="200A0AD4"/>
    <w:rsid w:val="200DF66A"/>
    <w:rsid w:val="203AEE06"/>
    <w:rsid w:val="205B1C33"/>
    <w:rsid w:val="209F2BCA"/>
    <w:rsid w:val="2101EF3C"/>
    <w:rsid w:val="2137FAA4"/>
    <w:rsid w:val="219AA66E"/>
    <w:rsid w:val="21E6F06C"/>
    <w:rsid w:val="22125B3E"/>
    <w:rsid w:val="221A1650"/>
    <w:rsid w:val="22419581"/>
    <w:rsid w:val="225892CF"/>
    <w:rsid w:val="226B7375"/>
    <w:rsid w:val="22DDCACE"/>
    <w:rsid w:val="22E1EFDA"/>
    <w:rsid w:val="22F30717"/>
    <w:rsid w:val="230858BE"/>
    <w:rsid w:val="232F7027"/>
    <w:rsid w:val="232F95FD"/>
    <w:rsid w:val="23378383"/>
    <w:rsid w:val="234AC7DA"/>
    <w:rsid w:val="239714D2"/>
    <w:rsid w:val="23A1920E"/>
    <w:rsid w:val="23D04E58"/>
    <w:rsid w:val="23DF1882"/>
    <w:rsid w:val="240DD03C"/>
    <w:rsid w:val="243B0BED"/>
    <w:rsid w:val="2495B9A8"/>
    <w:rsid w:val="24C96E20"/>
    <w:rsid w:val="2547D069"/>
    <w:rsid w:val="260720B6"/>
    <w:rsid w:val="2631283D"/>
    <w:rsid w:val="263635E7"/>
    <w:rsid w:val="268A1C37"/>
    <w:rsid w:val="26C0D4BC"/>
    <w:rsid w:val="26EF5505"/>
    <w:rsid w:val="272AAAAE"/>
    <w:rsid w:val="27CA3B4E"/>
    <w:rsid w:val="28099A85"/>
    <w:rsid w:val="2889A6FF"/>
    <w:rsid w:val="28E692FB"/>
    <w:rsid w:val="292B1DA3"/>
    <w:rsid w:val="2969553D"/>
    <w:rsid w:val="2977274D"/>
    <w:rsid w:val="29BC308F"/>
    <w:rsid w:val="2A54621B"/>
    <w:rsid w:val="2A9B5364"/>
    <w:rsid w:val="2AC071BD"/>
    <w:rsid w:val="2ADADD7D"/>
    <w:rsid w:val="2AE268E3"/>
    <w:rsid w:val="2B2E3864"/>
    <w:rsid w:val="2B8F27AC"/>
    <w:rsid w:val="2B9612F2"/>
    <w:rsid w:val="2BAA0C9D"/>
    <w:rsid w:val="2BB5C9D2"/>
    <w:rsid w:val="2BFA271E"/>
    <w:rsid w:val="2BFD50AB"/>
    <w:rsid w:val="2BFFA8C1"/>
    <w:rsid w:val="2C0F0BF1"/>
    <w:rsid w:val="2C2E6AD5"/>
    <w:rsid w:val="2CB20664"/>
    <w:rsid w:val="2D39BAAE"/>
    <w:rsid w:val="2D45DCFE"/>
    <w:rsid w:val="2D4E9B72"/>
    <w:rsid w:val="2D624E07"/>
    <w:rsid w:val="2D6E703E"/>
    <w:rsid w:val="2D808FA7"/>
    <w:rsid w:val="2DD45B80"/>
    <w:rsid w:val="2DEB1546"/>
    <w:rsid w:val="2E0CDBE5"/>
    <w:rsid w:val="2E1B1ABF"/>
    <w:rsid w:val="2E96E342"/>
    <w:rsid w:val="2EA935C1"/>
    <w:rsid w:val="2EB64B14"/>
    <w:rsid w:val="2EC0C268"/>
    <w:rsid w:val="2EE87FA8"/>
    <w:rsid w:val="2EF5485B"/>
    <w:rsid w:val="2F0167B5"/>
    <w:rsid w:val="2F4D176D"/>
    <w:rsid w:val="2F9A8F20"/>
    <w:rsid w:val="2FFBB6DE"/>
    <w:rsid w:val="30009E56"/>
    <w:rsid w:val="305396E0"/>
    <w:rsid w:val="308029F8"/>
    <w:rsid w:val="308C2FC9"/>
    <w:rsid w:val="30C2E0F6"/>
    <w:rsid w:val="30E061F9"/>
    <w:rsid w:val="313C9B00"/>
    <w:rsid w:val="3168A20A"/>
    <w:rsid w:val="316B85DC"/>
    <w:rsid w:val="317C38E3"/>
    <w:rsid w:val="3184633D"/>
    <w:rsid w:val="319BDD90"/>
    <w:rsid w:val="319F41F4"/>
    <w:rsid w:val="31E7172B"/>
    <w:rsid w:val="3230189E"/>
    <w:rsid w:val="32924741"/>
    <w:rsid w:val="32C8539B"/>
    <w:rsid w:val="332568D1"/>
    <w:rsid w:val="3341FB21"/>
    <w:rsid w:val="33D60839"/>
    <w:rsid w:val="33E479E4"/>
    <w:rsid w:val="33EE37F5"/>
    <w:rsid w:val="342970D3"/>
    <w:rsid w:val="3432E3F9"/>
    <w:rsid w:val="34D48FED"/>
    <w:rsid w:val="357DC134"/>
    <w:rsid w:val="35D0F6FD"/>
    <w:rsid w:val="368C0133"/>
    <w:rsid w:val="36AD5D5B"/>
    <w:rsid w:val="36C9E0FC"/>
    <w:rsid w:val="36D55D4F"/>
    <w:rsid w:val="36E50A4E"/>
    <w:rsid w:val="3729269D"/>
    <w:rsid w:val="37DB82A5"/>
    <w:rsid w:val="37E77852"/>
    <w:rsid w:val="3861F1C1"/>
    <w:rsid w:val="38D5C571"/>
    <w:rsid w:val="38EA4B0D"/>
    <w:rsid w:val="39036DBB"/>
    <w:rsid w:val="394693E8"/>
    <w:rsid w:val="395ED125"/>
    <w:rsid w:val="396492A1"/>
    <w:rsid w:val="397A5585"/>
    <w:rsid w:val="39C182FD"/>
    <w:rsid w:val="39DC846A"/>
    <w:rsid w:val="39F7CECB"/>
    <w:rsid w:val="39FDC222"/>
    <w:rsid w:val="39FF3ECA"/>
    <w:rsid w:val="3A8F700B"/>
    <w:rsid w:val="3A90FF42"/>
    <w:rsid w:val="3AA46820"/>
    <w:rsid w:val="3B0A7B97"/>
    <w:rsid w:val="3B1926B8"/>
    <w:rsid w:val="3B1FDB53"/>
    <w:rsid w:val="3B999283"/>
    <w:rsid w:val="3C0BEC91"/>
    <w:rsid w:val="3C2A341E"/>
    <w:rsid w:val="3C573240"/>
    <w:rsid w:val="3C6FB9AF"/>
    <w:rsid w:val="3C868F12"/>
    <w:rsid w:val="3CAE18B6"/>
    <w:rsid w:val="3D05BB11"/>
    <w:rsid w:val="3D2B349E"/>
    <w:rsid w:val="3D30180D"/>
    <w:rsid w:val="3D4BC9B0"/>
    <w:rsid w:val="3D524DD5"/>
    <w:rsid w:val="3D736A5D"/>
    <w:rsid w:val="3D899D62"/>
    <w:rsid w:val="3DA163FE"/>
    <w:rsid w:val="3DABC787"/>
    <w:rsid w:val="3DBC75DF"/>
    <w:rsid w:val="3DCF2429"/>
    <w:rsid w:val="3DDDDA25"/>
    <w:rsid w:val="3E46AEE5"/>
    <w:rsid w:val="3E7856FB"/>
    <w:rsid w:val="3EB0A4E9"/>
    <w:rsid w:val="3EB2EAEA"/>
    <w:rsid w:val="3EC97986"/>
    <w:rsid w:val="3F09FD65"/>
    <w:rsid w:val="3F0D1484"/>
    <w:rsid w:val="3F621285"/>
    <w:rsid w:val="3F62EAF6"/>
    <w:rsid w:val="3F9B2966"/>
    <w:rsid w:val="3FAF8D77"/>
    <w:rsid w:val="3FED929D"/>
    <w:rsid w:val="40367D81"/>
    <w:rsid w:val="4044C9C4"/>
    <w:rsid w:val="4046F786"/>
    <w:rsid w:val="406FF254"/>
    <w:rsid w:val="40863013"/>
    <w:rsid w:val="4091E2C2"/>
    <w:rsid w:val="4096E4B2"/>
    <w:rsid w:val="409A6961"/>
    <w:rsid w:val="40FC1C7E"/>
    <w:rsid w:val="41574672"/>
    <w:rsid w:val="41633A9F"/>
    <w:rsid w:val="416C0E0F"/>
    <w:rsid w:val="4176C7C3"/>
    <w:rsid w:val="417F2B13"/>
    <w:rsid w:val="41993575"/>
    <w:rsid w:val="41D08617"/>
    <w:rsid w:val="41E824BC"/>
    <w:rsid w:val="42464408"/>
    <w:rsid w:val="424999FD"/>
    <w:rsid w:val="42B1153C"/>
    <w:rsid w:val="42DDB277"/>
    <w:rsid w:val="4317F62F"/>
    <w:rsid w:val="43AC8B44"/>
    <w:rsid w:val="43E93006"/>
    <w:rsid w:val="441F4D65"/>
    <w:rsid w:val="44309CF4"/>
    <w:rsid w:val="44578877"/>
    <w:rsid w:val="445A61CE"/>
    <w:rsid w:val="445CBFAE"/>
    <w:rsid w:val="450235C6"/>
    <w:rsid w:val="452B8D2B"/>
    <w:rsid w:val="45388770"/>
    <w:rsid w:val="456E6FFE"/>
    <w:rsid w:val="45D45208"/>
    <w:rsid w:val="45E2D50D"/>
    <w:rsid w:val="46269189"/>
    <w:rsid w:val="4643ED45"/>
    <w:rsid w:val="466A13AD"/>
    <w:rsid w:val="46D78B74"/>
    <w:rsid w:val="46DCDD98"/>
    <w:rsid w:val="46EA16E3"/>
    <w:rsid w:val="4755F546"/>
    <w:rsid w:val="4765CF57"/>
    <w:rsid w:val="476DEEB3"/>
    <w:rsid w:val="477B0C24"/>
    <w:rsid w:val="47ADC8D8"/>
    <w:rsid w:val="482B5E38"/>
    <w:rsid w:val="48310219"/>
    <w:rsid w:val="484E3EBC"/>
    <w:rsid w:val="48C7DE85"/>
    <w:rsid w:val="48D7B84C"/>
    <w:rsid w:val="490C51A4"/>
    <w:rsid w:val="490FCD92"/>
    <w:rsid w:val="492C49B6"/>
    <w:rsid w:val="492FF91F"/>
    <w:rsid w:val="4981D9A8"/>
    <w:rsid w:val="49B1350A"/>
    <w:rsid w:val="4A216313"/>
    <w:rsid w:val="4A5A0147"/>
    <w:rsid w:val="4A79FB67"/>
    <w:rsid w:val="4A7D4FB0"/>
    <w:rsid w:val="4AB82DAB"/>
    <w:rsid w:val="4AC50777"/>
    <w:rsid w:val="4AF80295"/>
    <w:rsid w:val="4B0F8FBB"/>
    <w:rsid w:val="4B2D6678"/>
    <w:rsid w:val="4B5BB08C"/>
    <w:rsid w:val="4B7C60CD"/>
    <w:rsid w:val="4BAE3D2B"/>
    <w:rsid w:val="4BEA30F6"/>
    <w:rsid w:val="4BEDAC9A"/>
    <w:rsid w:val="4C7D33AA"/>
    <w:rsid w:val="4C957BD1"/>
    <w:rsid w:val="4CBAB97A"/>
    <w:rsid w:val="4CD59DB1"/>
    <w:rsid w:val="4CE4798F"/>
    <w:rsid w:val="4CF97286"/>
    <w:rsid w:val="4D2B696C"/>
    <w:rsid w:val="4D70C3CC"/>
    <w:rsid w:val="4DBE8859"/>
    <w:rsid w:val="4DFCB08D"/>
    <w:rsid w:val="4E48C8B4"/>
    <w:rsid w:val="4E846CB7"/>
    <w:rsid w:val="4E911E9F"/>
    <w:rsid w:val="4EA3F4A7"/>
    <w:rsid w:val="4EEC1D62"/>
    <w:rsid w:val="4F2951ED"/>
    <w:rsid w:val="4F6F16D1"/>
    <w:rsid w:val="4F72AE51"/>
    <w:rsid w:val="4F7360EC"/>
    <w:rsid w:val="4F75169D"/>
    <w:rsid w:val="4F765790"/>
    <w:rsid w:val="4FB4326D"/>
    <w:rsid w:val="4FB8BC00"/>
    <w:rsid w:val="505DC570"/>
    <w:rsid w:val="50768116"/>
    <w:rsid w:val="50A09F86"/>
    <w:rsid w:val="50EAD185"/>
    <w:rsid w:val="510DEE62"/>
    <w:rsid w:val="511227F1"/>
    <w:rsid w:val="51A15927"/>
    <w:rsid w:val="51AFCA07"/>
    <w:rsid w:val="51D858A6"/>
    <w:rsid w:val="520DE921"/>
    <w:rsid w:val="523E44B9"/>
    <w:rsid w:val="526A31DC"/>
    <w:rsid w:val="52A58CA6"/>
    <w:rsid w:val="52FFE919"/>
    <w:rsid w:val="534DCCE5"/>
    <w:rsid w:val="539A7E89"/>
    <w:rsid w:val="53BA2899"/>
    <w:rsid w:val="5400BDBA"/>
    <w:rsid w:val="5405B25C"/>
    <w:rsid w:val="5431E088"/>
    <w:rsid w:val="547F638A"/>
    <w:rsid w:val="54D3EEB1"/>
    <w:rsid w:val="54DCEA63"/>
    <w:rsid w:val="54FCA75E"/>
    <w:rsid w:val="55071789"/>
    <w:rsid w:val="552F86A6"/>
    <w:rsid w:val="5536E662"/>
    <w:rsid w:val="5547504B"/>
    <w:rsid w:val="5556B34B"/>
    <w:rsid w:val="55FB3219"/>
    <w:rsid w:val="560BEED4"/>
    <w:rsid w:val="562B0DFC"/>
    <w:rsid w:val="56313329"/>
    <w:rsid w:val="564FCE6C"/>
    <w:rsid w:val="56B2B89C"/>
    <w:rsid w:val="571DFA31"/>
    <w:rsid w:val="5812CA18"/>
    <w:rsid w:val="581454A3"/>
    <w:rsid w:val="58171FEE"/>
    <w:rsid w:val="58206F26"/>
    <w:rsid w:val="582F350B"/>
    <w:rsid w:val="584159E7"/>
    <w:rsid w:val="588DF792"/>
    <w:rsid w:val="58A48900"/>
    <w:rsid w:val="58BB6A9E"/>
    <w:rsid w:val="58F78C87"/>
    <w:rsid w:val="58F85761"/>
    <w:rsid w:val="590F72E6"/>
    <w:rsid w:val="594238A4"/>
    <w:rsid w:val="597D8C01"/>
    <w:rsid w:val="5A029530"/>
    <w:rsid w:val="5A0A3E06"/>
    <w:rsid w:val="5A0D1D8A"/>
    <w:rsid w:val="5A1426D2"/>
    <w:rsid w:val="5A79A1C6"/>
    <w:rsid w:val="5B04A44C"/>
    <w:rsid w:val="5B1034C8"/>
    <w:rsid w:val="5B1FAF6D"/>
    <w:rsid w:val="5B2B49D0"/>
    <w:rsid w:val="5B9E6591"/>
    <w:rsid w:val="5BBBCC9B"/>
    <w:rsid w:val="5BE2FE7E"/>
    <w:rsid w:val="5BFEF2EF"/>
    <w:rsid w:val="5C4CFDC8"/>
    <w:rsid w:val="5C72A733"/>
    <w:rsid w:val="5CABB787"/>
    <w:rsid w:val="5CB12C49"/>
    <w:rsid w:val="5D40F488"/>
    <w:rsid w:val="5D4913E4"/>
    <w:rsid w:val="5D913961"/>
    <w:rsid w:val="5DC8A156"/>
    <w:rsid w:val="5DCAB735"/>
    <w:rsid w:val="5E260D6C"/>
    <w:rsid w:val="5E286109"/>
    <w:rsid w:val="5E3484AA"/>
    <w:rsid w:val="5E81640E"/>
    <w:rsid w:val="5EB5C259"/>
    <w:rsid w:val="5ECE2DB9"/>
    <w:rsid w:val="5F391DCD"/>
    <w:rsid w:val="5F66EC3D"/>
    <w:rsid w:val="5F81213C"/>
    <w:rsid w:val="6000BC0A"/>
    <w:rsid w:val="6059FE39"/>
    <w:rsid w:val="60801D2E"/>
    <w:rsid w:val="60998D73"/>
    <w:rsid w:val="60C5CF74"/>
    <w:rsid w:val="615A75C7"/>
    <w:rsid w:val="61B059B2"/>
    <w:rsid w:val="61C20327"/>
    <w:rsid w:val="620555E3"/>
    <w:rsid w:val="6213A6F5"/>
    <w:rsid w:val="621B8F8D"/>
    <w:rsid w:val="623283C0"/>
    <w:rsid w:val="624FDB7D"/>
    <w:rsid w:val="6267BB56"/>
    <w:rsid w:val="62857ACD"/>
    <w:rsid w:val="62B4288C"/>
    <w:rsid w:val="62D1A2B5"/>
    <w:rsid w:val="62E1F057"/>
    <w:rsid w:val="636A42FE"/>
    <w:rsid w:val="638AFBA0"/>
    <w:rsid w:val="639FFD03"/>
    <w:rsid w:val="63ACE7E8"/>
    <w:rsid w:val="6432967E"/>
    <w:rsid w:val="6438FAA9"/>
    <w:rsid w:val="644C98CF"/>
    <w:rsid w:val="64663548"/>
    <w:rsid w:val="6474256D"/>
    <w:rsid w:val="6513F3C7"/>
    <w:rsid w:val="6552F6D9"/>
    <w:rsid w:val="65BB75BA"/>
    <w:rsid w:val="673AB635"/>
    <w:rsid w:val="67492E85"/>
    <w:rsid w:val="67ADA6C5"/>
    <w:rsid w:val="67BD6D62"/>
    <w:rsid w:val="67C42D45"/>
    <w:rsid w:val="683963F5"/>
    <w:rsid w:val="68A212D7"/>
    <w:rsid w:val="68E8CCB6"/>
    <w:rsid w:val="68F02B89"/>
    <w:rsid w:val="6903770D"/>
    <w:rsid w:val="6913EE01"/>
    <w:rsid w:val="69706830"/>
    <w:rsid w:val="69726085"/>
    <w:rsid w:val="69C3B624"/>
    <w:rsid w:val="69C82E1E"/>
    <w:rsid w:val="6A01A6A6"/>
    <w:rsid w:val="6A52862F"/>
    <w:rsid w:val="6A73B118"/>
    <w:rsid w:val="6A843B3C"/>
    <w:rsid w:val="6A89699A"/>
    <w:rsid w:val="6AC004BA"/>
    <w:rsid w:val="6B0BEC15"/>
    <w:rsid w:val="6B49847B"/>
    <w:rsid w:val="6B5D2B60"/>
    <w:rsid w:val="6B6CE71E"/>
    <w:rsid w:val="6BACCE10"/>
    <w:rsid w:val="6BB54A3F"/>
    <w:rsid w:val="6C0C16B3"/>
    <w:rsid w:val="6C0E1FB8"/>
    <w:rsid w:val="6C137586"/>
    <w:rsid w:val="6C7BF3CB"/>
    <w:rsid w:val="6C87CEB3"/>
    <w:rsid w:val="6C89E0E6"/>
    <w:rsid w:val="6C8BE3D7"/>
    <w:rsid w:val="6CE46138"/>
    <w:rsid w:val="6CF08921"/>
    <w:rsid w:val="6D82BBB3"/>
    <w:rsid w:val="6DBDF80F"/>
    <w:rsid w:val="6DFD326E"/>
    <w:rsid w:val="6E1CC46D"/>
    <w:rsid w:val="6E4FB499"/>
    <w:rsid w:val="6E57DCCE"/>
    <w:rsid w:val="6EFAA368"/>
    <w:rsid w:val="6F9F8DF4"/>
    <w:rsid w:val="6FAF6A5E"/>
    <w:rsid w:val="706B80BD"/>
    <w:rsid w:val="70A2FA80"/>
    <w:rsid w:val="7110576F"/>
    <w:rsid w:val="71161DE1"/>
    <w:rsid w:val="718896F3"/>
    <w:rsid w:val="71F75F9D"/>
    <w:rsid w:val="7223110F"/>
    <w:rsid w:val="722BB865"/>
    <w:rsid w:val="7235EBC9"/>
    <w:rsid w:val="7237A7A4"/>
    <w:rsid w:val="72423835"/>
    <w:rsid w:val="727B0AFC"/>
    <w:rsid w:val="727DABCD"/>
    <w:rsid w:val="728025AB"/>
    <w:rsid w:val="728C13FD"/>
    <w:rsid w:val="7295AF2F"/>
    <w:rsid w:val="7296A172"/>
    <w:rsid w:val="72B35A10"/>
    <w:rsid w:val="72D05064"/>
    <w:rsid w:val="72DA5198"/>
    <w:rsid w:val="738E3C16"/>
    <w:rsid w:val="73C1F941"/>
    <w:rsid w:val="73E94EB8"/>
    <w:rsid w:val="7416DCC1"/>
    <w:rsid w:val="742075F9"/>
    <w:rsid w:val="74471538"/>
    <w:rsid w:val="74543D59"/>
    <w:rsid w:val="74947BFA"/>
    <w:rsid w:val="74A63499"/>
    <w:rsid w:val="74C14385"/>
    <w:rsid w:val="74D18D1E"/>
    <w:rsid w:val="74DA297E"/>
    <w:rsid w:val="75205339"/>
    <w:rsid w:val="753BBF1F"/>
    <w:rsid w:val="756AF343"/>
    <w:rsid w:val="7595E64F"/>
    <w:rsid w:val="75C51E5E"/>
    <w:rsid w:val="75D35612"/>
    <w:rsid w:val="75D5BD5D"/>
    <w:rsid w:val="761C8AC0"/>
    <w:rsid w:val="76805F15"/>
    <w:rsid w:val="772ACCE9"/>
    <w:rsid w:val="77690AD0"/>
    <w:rsid w:val="776D65F8"/>
    <w:rsid w:val="77A09CE5"/>
    <w:rsid w:val="77BC42AB"/>
    <w:rsid w:val="77C25C61"/>
    <w:rsid w:val="77C34BC1"/>
    <w:rsid w:val="77E33DCF"/>
    <w:rsid w:val="782EB744"/>
    <w:rsid w:val="784EA96A"/>
    <w:rsid w:val="78726746"/>
    <w:rsid w:val="78996652"/>
    <w:rsid w:val="78A8CE99"/>
    <w:rsid w:val="78DDF230"/>
    <w:rsid w:val="791B6E4A"/>
    <w:rsid w:val="79B95027"/>
    <w:rsid w:val="7A045FD4"/>
    <w:rsid w:val="7A57F06F"/>
    <w:rsid w:val="7A9904DF"/>
    <w:rsid w:val="7AA46F42"/>
    <w:rsid w:val="7AACECA0"/>
    <w:rsid w:val="7B2E132E"/>
    <w:rsid w:val="7B68FC9D"/>
    <w:rsid w:val="7B78B28B"/>
    <w:rsid w:val="7B7BF05D"/>
    <w:rsid w:val="7BEBA174"/>
    <w:rsid w:val="7C5E2D5D"/>
    <w:rsid w:val="7C5EF28F"/>
    <w:rsid w:val="7C818026"/>
    <w:rsid w:val="7CE54131"/>
    <w:rsid w:val="7CE7170C"/>
    <w:rsid w:val="7D09062B"/>
    <w:rsid w:val="7D5F3391"/>
    <w:rsid w:val="7E05D58C"/>
    <w:rsid w:val="7E2F9F3A"/>
    <w:rsid w:val="7E376529"/>
    <w:rsid w:val="7E5F1598"/>
    <w:rsid w:val="7ED1C490"/>
    <w:rsid w:val="7ED8B4FC"/>
    <w:rsid w:val="7EEF7F79"/>
    <w:rsid w:val="7EF70EFD"/>
    <w:rsid w:val="7F0224FD"/>
    <w:rsid w:val="7F162407"/>
    <w:rsid w:val="7FD5F67A"/>
    <w:rsid w:val="7FF4189C"/>
    <w:rsid w:val="7FFE9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D107C"/>
  <w15:chartTrackingRefBased/>
  <w15:docId w15:val="{33A25F31-C3CE-405E-BBF8-56FDB14B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0F7"/>
    <w:pPr>
      <w:spacing w:line="360" w:lineRule="auto"/>
      <w:ind w:firstLine="432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E7B"/>
    <w:pPr>
      <w:keepNext/>
      <w:keepLines/>
      <w:numPr>
        <w:numId w:val="3"/>
      </w:numPr>
      <w:spacing w:before="240" w:after="0"/>
      <w:outlineLvl w:val="0"/>
    </w:pPr>
    <w:rPr>
      <w:rFonts w:eastAsiaTheme="majorEastAsia"/>
      <w:b/>
      <w:bCs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E7B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/>
      <w:b/>
      <w:bCs/>
      <w:color w:val="808080" w:themeColor="background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E7B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7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7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7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7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7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7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E7B"/>
  </w:style>
  <w:style w:type="paragraph" w:styleId="Footer">
    <w:name w:val="footer"/>
    <w:basedOn w:val="Normal"/>
    <w:link w:val="FooterChar"/>
    <w:uiPriority w:val="99"/>
    <w:unhideWhenUsed/>
    <w:rsid w:val="00406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E7B"/>
  </w:style>
  <w:style w:type="paragraph" w:styleId="Title">
    <w:name w:val="Title"/>
    <w:basedOn w:val="Normal"/>
    <w:next w:val="Normal"/>
    <w:link w:val="TitleChar"/>
    <w:uiPriority w:val="10"/>
    <w:qFormat/>
    <w:rsid w:val="00406E7B"/>
    <w:pPr>
      <w:spacing w:after="0" w:line="240" w:lineRule="auto"/>
      <w:contextualSpacing/>
      <w:jc w:val="center"/>
    </w:pPr>
    <w:rPr>
      <w:rFonts w:ascii="Arial" w:eastAsiaTheme="majorEastAsia" w:hAnsi="Arial" w:cs="Arial"/>
      <w:i/>
      <w:i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7B"/>
    <w:rPr>
      <w:rFonts w:ascii="Arial" w:eastAsiaTheme="majorEastAsia" w:hAnsi="Arial" w:cs="Arial"/>
      <w:i/>
      <w:iCs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7B"/>
    <w:pPr>
      <w:numPr>
        <w:ilvl w:val="1"/>
      </w:numPr>
      <w:ind w:firstLine="432"/>
      <w:jc w:val="center"/>
    </w:pPr>
    <w:rPr>
      <w:rFonts w:ascii="Arial" w:eastAsiaTheme="minorEastAsia" w:hAnsi="Arial" w:cs="Arial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6E7B"/>
    <w:rPr>
      <w:rFonts w:ascii="Arial" w:eastAsiaTheme="minorEastAsia" w:hAnsi="Arial" w:cs="Arial"/>
      <w:color w:val="5A5A5A" w:themeColor="text1" w:themeTint="A5"/>
      <w:spacing w:val="15"/>
      <w:lang w:val="en-US"/>
    </w:rPr>
  </w:style>
  <w:style w:type="paragraph" w:styleId="ListParagraph">
    <w:name w:val="List Paragraph"/>
    <w:basedOn w:val="Normal"/>
    <w:uiPriority w:val="34"/>
    <w:qFormat/>
    <w:rsid w:val="00406E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6E7B"/>
    <w:rPr>
      <w:rFonts w:ascii="Times New Roman" w:eastAsiaTheme="majorEastAsia" w:hAnsi="Times New Roman" w:cs="Times New Roman"/>
      <w:b/>
      <w:bCs/>
      <w:color w:val="FF0000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06E7B"/>
    <w:rPr>
      <w:rFonts w:ascii="Times New Roman" w:eastAsiaTheme="majorEastAsia" w:hAnsi="Times New Roman" w:cs="Times New Roman"/>
      <w:b/>
      <w:bCs/>
      <w:color w:val="808080" w:themeColor="background1" w:themeShade="8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06E7B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7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7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7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7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link w:val="NoSpacingChar"/>
    <w:uiPriority w:val="1"/>
    <w:qFormat/>
    <w:rsid w:val="003013A0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B2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224D"/>
    <w:rPr>
      <w:rFonts w:ascii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B22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8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8A2"/>
    <w:rPr>
      <w:rFonts w:ascii="Times New Roman" w:hAnsi="Times New Roman" w:cs="Times New Roman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0D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0D2411"/>
    <w:pPr>
      <w:spacing w:after="0"/>
      <w:jc w:val="center"/>
    </w:pPr>
    <w:rPr>
      <w:noProof/>
    </w:rPr>
  </w:style>
  <w:style w:type="character" w:customStyle="1" w:styleId="NoSpacingChar">
    <w:name w:val="No Spacing Char"/>
    <w:basedOn w:val="DefaultParagraphFont"/>
    <w:link w:val="NoSpacing"/>
    <w:uiPriority w:val="1"/>
    <w:rsid w:val="000D2411"/>
    <w:rPr>
      <w:rFonts w:ascii="Times New Roman" w:hAnsi="Times New Roman" w:cs="Times New Roman"/>
      <w:lang w:val="en-US"/>
    </w:rPr>
  </w:style>
  <w:style w:type="character" w:customStyle="1" w:styleId="EndNoteBibliographyTitleChar">
    <w:name w:val="EndNote Bibliography Title Char"/>
    <w:basedOn w:val="NoSpacingChar"/>
    <w:link w:val="EndNoteBibliographyTitle"/>
    <w:rsid w:val="000D2411"/>
    <w:rPr>
      <w:rFonts w:ascii="Times New Roman" w:hAnsi="Times New Roman" w:cs="Times New Roman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0D2411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NoSpacingChar"/>
    <w:link w:val="EndNoteBibliography"/>
    <w:rsid w:val="000D2411"/>
    <w:rPr>
      <w:rFonts w:ascii="Times New Roman" w:hAnsi="Times New Roman" w:cs="Times New Roman"/>
      <w:noProof/>
      <w:lang w:val="en-US"/>
    </w:rPr>
  </w:style>
  <w:style w:type="paragraph" w:customStyle="1" w:styleId="paragraph">
    <w:name w:val="paragraph"/>
    <w:basedOn w:val="Normal"/>
    <w:rsid w:val="00CE499B"/>
    <w:pPr>
      <w:spacing w:before="100" w:beforeAutospacing="1" w:after="100" w:afterAutospacing="1" w:line="240" w:lineRule="auto"/>
    </w:pPr>
    <w:rPr>
      <w:color w:val="262626" w:themeColor="text1" w:themeTint="D9"/>
      <w:lang w:val="en-CA" w:eastAsia="en-CA"/>
    </w:rPr>
  </w:style>
  <w:style w:type="character" w:customStyle="1" w:styleId="scxw245146351">
    <w:name w:val="scxw245146351"/>
    <w:basedOn w:val="DefaultParagraphFont"/>
    <w:rsid w:val="00CE499B"/>
  </w:style>
  <w:style w:type="character" w:customStyle="1" w:styleId="normaltextrun">
    <w:name w:val="normaltextrun"/>
    <w:basedOn w:val="DefaultParagraphFont"/>
    <w:rsid w:val="00CE499B"/>
  </w:style>
  <w:style w:type="character" w:customStyle="1" w:styleId="eop">
    <w:name w:val="eop"/>
    <w:basedOn w:val="DefaultParagraphFont"/>
    <w:rsid w:val="00CE499B"/>
  </w:style>
  <w:style w:type="paragraph" w:styleId="Caption">
    <w:name w:val="caption"/>
    <w:basedOn w:val="Normal"/>
    <w:next w:val="Normal"/>
    <w:uiPriority w:val="35"/>
    <w:unhideWhenUsed/>
    <w:qFormat/>
    <w:rsid w:val="00A249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A6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7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4B80"/>
    <w:pPr>
      <w:spacing w:after="0" w:line="240" w:lineRule="auto"/>
    </w:pPr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ymo\Documents\Custom%20Office%20Templates\McGill%20Mai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d1dd03-6ba4-42a5-9b8b-e2ed9869b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BBA7D5E16F549B7A09C8F4D2291DB" ma:contentTypeVersion="11" ma:contentTypeDescription="Create a new document." ma:contentTypeScope="" ma:versionID="57e2613402b6d304d28142bbec2cae31">
  <xsd:schema xmlns:xsd="http://www.w3.org/2001/XMLSchema" xmlns:xs="http://www.w3.org/2001/XMLSchema" xmlns:p="http://schemas.microsoft.com/office/2006/metadata/properties" xmlns:ns3="63d1dd03-6ba4-42a5-9b8b-e2ed9869bb5b" xmlns:ns4="a873879a-4c0e-4277-8c3f-3fec2049f7b4" targetNamespace="http://schemas.microsoft.com/office/2006/metadata/properties" ma:root="true" ma:fieldsID="0fb0a6bcb82ed3ddb537587a44efa286" ns3:_="" ns4:_="">
    <xsd:import namespace="63d1dd03-6ba4-42a5-9b8b-e2ed9869bb5b"/>
    <xsd:import namespace="a873879a-4c0e-4277-8c3f-3fec2049f7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1dd03-6ba4-42a5-9b8b-e2ed9869b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3879a-4c0e-4277-8c3f-3fec2049f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EC876-9798-49CC-A991-F9006AE094AF}">
  <ds:schemaRefs>
    <ds:schemaRef ds:uri="http://schemas.microsoft.com/office/2006/metadata/properties"/>
    <ds:schemaRef ds:uri="http://schemas.microsoft.com/office/infopath/2007/PartnerControls"/>
    <ds:schemaRef ds:uri="63d1dd03-6ba4-42a5-9b8b-e2ed9869bb5b"/>
  </ds:schemaRefs>
</ds:datastoreItem>
</file>

<file path=customXml/itemProps2.xml><?xml version="1.0" encoding="utf-8"?>
<ds:datastoreItem xmlns:ds="http://schemas.openxmlformats.org/officeDocument/2006/customXml" ds:itemID="{DD054F04-66B6-4233-82D5-D6B93EA51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F8FCE-29E1-43C8-BB98-0898DE753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d1dd03-6ba4-42a5-9b8b-e2ed9869bb5b"/>
    <ds:schemaRef ds:uri="a873879a-4c0e-4277-8c3f-3fec2049f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875FA4-D904-43E3-BB3B-82ADDE7F5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McGill Main.dotx</Template>
  <TotalTime>5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Links>
    <vt:vector size="12" baseType="variant">
      <vt:variant>
        <vt:i4>7798794</vt:i4>
      </vt:variant>
      <vt:variant>
        <vt:i4>9</vt:i4>
      </vt:variant>
      <vt:variant>
        <vt:i4>0</vt:i4>
      </vt:variant>
      <vt:variant>
        <vt:i4>5</vt:i4>
      </vt:variant>
      <vt:variant>
        <vt:lpwstr>https://forms.office.com/Pages/ResponsePage.aspx?id=cZYxzedSaEqvqfz4-J8J6umWPkpEYahMltkSo_iQqFJUNzhORk4wQ0ZMNlFWTExFQVVTVEVZMFVOOS4u</vt:lpwstr>
      </vt:variant>
      <vt:variant>
        <vt:lpwstr/>
      </vt:variant>
      <vt:variant>
        <vt:i4>6815765</vt:i4>
      </vt:variant>
      <vt:variant>
        <vt:i4>6</vt:i4>
      </vt:variant>
      <vt:variant>
        <vt:i4>0</vt:i4>
      </vt:variant>
      <vt:variant>
        <vt:i4>5</vt:i4>
      </vt:variant>
      <vt:variant>
        <vt:lpwstr>https://forms.office.com/Pages/ResponsePage.aspx?id=cZYxzedSaEqvqfz4-J8J6umWPkpEYahMltkSo_iQqFJUOU44RkhLUUdMOExGSUI5MDFJNlFJT1dBMS4u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dit</dc:creator>
  <cp:keywords/>
  <dc:description/>
  <cp:lastModifiedBy>Emery Dittmer</cp:lastModifiedBy>
  <cp:revision>3</cp:revision>
  <cp:lastPrinted>2023-05-23T02:41:00Z</cp:lastPrinted>
  <dcterms:created xsi:type="dcterms:W3CDTF">2023-06-03T17:07:00Z</dcterms:created>
  <dcterms:modified xsi:type="dcterms:W3CDTF">2023-06-03T17:09:00Z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a4f88a8d-77bc-4828-8b82-6099c6d31fc7</vt:lpwstr>
  </property>
  <property fmtid="{D5CDD505-2E9C-101B-9397-08002B2CF9AE}" pid="3" name="ContentTypeId">
    <vt:lpwstr>0x010100C43BBA7D5E16F549B7A09C8F4D2291DB</vt:lpwstr>
  </property>
</Properties>
</file>