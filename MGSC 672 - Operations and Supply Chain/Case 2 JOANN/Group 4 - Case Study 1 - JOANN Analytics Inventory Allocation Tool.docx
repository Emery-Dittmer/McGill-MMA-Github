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203247" w14:textId="58E11988" w:rsidR="00455EF8" w:rsidRDefault="00455EF8" w:rsidP="004060F7">
      <w:pPr>
        <w:pStyle w:val="paragraph"/>
        <w:rPr>
          <w:rStyle w:val="scxw245146351"/>
          <w:rFonts w:ascii="Lato" w:hAnsi="Lato" w:cstheme="minorBidi"/>
        </w:rPr>
      </w:pPr>
      <w:bookmarkStart w:id="0" w:name="_Hlk132622816"/>
      <w:bookmarkEnd w:id="0"/>
      <w:r>
        <w:rPr>
          <w:noProof/>
        </w:rPr>
        <w:drawing>
          <wp:inline distT="0" distB="0" distL="0" distR="0" wp14:anchorId="03723E2F" wp14:editId="50C849F2">
            <wp:extent cx="5943600" cy="970280"/>
            <wp:effectExtent l="0" t="0" r="0" b="0"/>
            <wp:docPr id="1" name="Picture 1" descr="Logo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787B7" w14:textId="58E11988" w:rsidR="009D606C" w:rsidRDefault="009D606C" w:rsidP="004060F7">
      <w:pPr>
        <w:pStyle w:val="paragraph"/>
        <w:rPr>
          <w:rStyle w:val="scxw245146351"/>
          <w:rFonts w:ascii="Lato" w:hAnsi="Lato" w:cstheme="minorBidi"/>
        </w:rPr>
      </w:pPr>
    </w:p>
    <w:p w14:paraId="554B44EE" w14:textId="58E11988" w:rsidR="009D606C" w:rsidRDefault="009D606C" w:rsidP="004060F7">
      <w:pPr>
        <w:pStyle w:val="paragraph"/>
        <w:rPr>
          <w:rStyle w:val="scxw245146351"/>
          <w:rFonts w:ascii="Lato" w:hAnsi="Lato" w:cstheme="minorBidi"/>
        </w:rPr>
      </w:pPr>
    </w:p>
    <w:p w14:paraId="736EE139" w14:textId="58E11988" w:rsidR="009D606C" w:rsidRDefault="009D606C" w:rsidP="004060F7">
      <w:pPr>
        <w:pStyle w:val="paragraph"/>
        <w:rPr>
          <w:rStyle w:val="scxw245146351"/>
          <w:rFonts w:ascii="Lato" w:hAnsi="Lato" w:cstheme="minorBidi"/>
        </w:rPr>
      </w:pPr>
    </w:p>
    <w:p w14:paraId="044811B2" w14:textId="58E11988" w:rsidR="00A848D2" w:rsidRPr="00204F08" w:rsidRDefault="00A848D2" w:rsidP="004060F7">
      <w:pPr>
        <w:pStyle w:val="paragraph"/>
        <w:jc w:val="center"/>
        <w:rPr>
          <w:rStyle w:val="normaltextrun"/>
          <w:b/>
          <w:bCs/>
        </w:rPr>
      </w:pPr>
      <w:r w:rsidRPr="00204F08">
        <w:rPr>
          <w:rStyle w:val="normaltextrun"/>
          <w:b/>
          <w:bCs/>
        </w:rPr>
        <w:t>MGSC 672: Operations and Supply Chain Analytics</w:t>
      </w:r>
    </w:p>
    <w:p w14:paraId="43B7E958" w14:textId="0A82A80D" w:rsidR="009D606C" w:rsidRPr="00A848D2" w:rsidRDefault="00A848D2" w:rsidP="004060F7">
      <w:pPr>
        <w:pStyle w:val="paragraph"/>
        <w:jc w:val="center"/>
        <w:rPr>
          <w:rStyle w:val="normaltextrun"/>
          <w:b/>
          <w:bCs/>
        </w:rPr>
      </w:pPr>
      <w:r w:rsidRPr="69C3B624">
        <w:rPr>
          <w:rStyle w:val="normaltextrun"/>
        </w:rPr>
        <w:t>Case Study #</w:t>
      </w:r>
      <w:r w:rsidR="67C42D45" w:rsidRPr="69C3B624">
        <w:rPr>
          <w:rStyle w:val="normaltextrun"/>
        </w:rPr>
        <w:t>2</w:t>
      </w:r>
      <w:r w:rsidRPr="69C3B624">
        <w:rPr>
          <w:rStyle w:val="normaltextrun"/>
        </w:rPr>
        <w:t>:</w:t>
      </w:r>
      <w:r w:rsidRPr="69C3B624">
        <w:rPr>
          <w:rStyle w:val="normaltextrun"/>
          <w:b/>
          <w:bCs/>
        </w:rPr>
        <w:t xml:space="preserve"> </w:t>
      </w:r>
      <w:r w:rsidR="00543446">
        <w:rPr>
          <w:rStyle w:val="normaltextrun"/>
        </w:rPr>
        <w:t>JOANN</w:t>
      </w:r>
      <w:r w:rsidR="7ED1C490" w:rsidRPr="69C3B624">
        <w:rPr>
          <w:rStyle w:val="normaltextrun"/>
        </w:rPr>
        <w:t xml:space="preserve"> </w:t>
      </w:r>
      <w:r w:rsidR="41D08617" w:rsidRPr="69C3B624">
        <w:rPr>
          <w:rStyle w:val="normaltextrun"/>
        </w:rPr>
        <w:t>Ana</w:t>
      </w:r>
      <w:r w:rsidR="08675E49" w:rsidRPr="69C3B624">
        <w:rPr>
          <w:rStyle w:val="normaltextrun"/>
        </w:rPr>
        <w:t>lytics Inventory Allocation Tool</w:t>
      </w:r>
    </w:p>
    <w:p w14:paraId="5B01641D" w14:textId="58E11988" w:rsidR="00A848D2" w:rsidRDefault="00A848D2" w:rsidP="004060F7">
      <w:pPr>
        <w:pStyle w:val="paragraph"/>
        <w:jc w:val="center"/>
        <w:rPr>
          <w:rStyle w:val="normaltextrun"/>
          <w:b/>
        </w:rPr>
      </w:pPr>
    </w:p>
    <w:p w14:paraId="6CC5DF83" w14:textId="58E11988" w:rsidR="00455EF8" w:rsidRPr="0017370C" w:rsidRDefault="00455EF8" w:rsidP="004060F7">
      <w:pPr>
        <w:pStyle w:val="paragraph"/>
        <w:jc w:val="center"/>
        <w:rPr>
          <w:rStyle w:val="normaltextrun"/>
          <w:b/>
        </w:rPr>
      </w:pPr>
      <w:r w:rsidRPr="0017370C">
        <w:rPr>
          <w:rStyle w:val="normaltextrun"/>
          <w:b/>
        </w:rPr>
        <w:t>Submitted to:</w:t>
      </w:r>
    </w:p>
    <w:p w14:paraId="13C58AD4" w14:textId="58E11988" w:rsidR="00E72B13" w:rsidRPr="00E72B13" w:rsidRDefault="00E72B13" w:rsidP="004060F7">
      <w:pPr>
        <w:pStyle w:val="paragraph"/>
        <w:jc w:val="center"/>
        <w:rPr>
          <w:rStyle w:val="normaltextrun"/>
          <w:bCs/>
        </w:rPr>
      </w:pPr>
      <w:r w:rsidRPr="00E72B13">
        <w:rPr>
          <w:rStyle w:val="normaltextrun"/>
          <w:bCs/>
        </w:rPr>
        <w:t>Professor Saibal Ray</w:t>
      </w:r>
    </w:p>
    <w:p w14:paraId="29F6A7FF" w14:textId="58E11988" w:rsidR="00455EF8" w:rsidRPr="0017370C" w:rsidRDefault="00455EF8" w:rsidP="004060F7">
      <w:pPr>
        <w:pStyle w:val="paragraph"/>
        <w:jc w:val="center"/>
        <w:rPr>
          <w:rStyle w:val="normaltextrun"/>
          <w:b/>
        </w:rPr>
      </w:pPr>
    </w:p>
    <w:p w14:paraId="0141CB91" w14:textId="77777777" w:rsidR="00204F08" w:rsidRPr="00204F08" w:rsidRDefault="00204F08" w:rsidP="004060F7">
      <w:pPr>
        <w:pStyle w:val="paragraph"/>
        <w:jc w:val="center"/>
        <w:rPr>
          <w:rStyle w:val="normaltextrun"/>
          <w:b/>
        </w:rPr>
      </w:pPr>
    </w:p>
    <w:p w14:paraId="7697B63A" w14:textId="58E11988" w:rsidR="00455EF8" w:rsidRDefault="00455EF8" w:rsidP="004060F7">
      <w:pPr>
        <w:pStyle w:val="paragraph"/>
        <w:jc w:val="center"/>
        <w:rPr>
          <w:rStyle w:val="normaltextrun"/>
          <w:b/>
        </w:rPr>
      </w:pPr>
      <w:r w:rsidRPr="0017370C">
        <w:rPr>
          <w:rStyle w:val="normaltextrun"/>
          <w:b/>
        </w:rPr>
        <w:t>Submitted by:</w:t>
      </w:r>
    </w:p>
    <w:p w14:paraId="3077D180" w14:textId="58E11988" w:rsidR="00455EF8" w:rsidRPr="0017370C" w:rsidRDefault="00B80029" w:rsidP="004060F7">
      <w:pPr>
        <w:pStyle w:val="paragraph"/>
        <w:jc w:val="center"/>
      </w:pPr>
      <w:r w:rsidRPr="00B80029">
        <w:rPr>
          <w:rStyle w:val="normaltextrun"/>
          <w:bCs/>
        </w:rPr>
        <w:t>Group 4</w:t>
      </w:r>
    </w:p>
    <w:tbl>
      <w:tblPr>
        <w:tblStyle w:val="TableGrid"/>
        <w:tblW w:w="5760" w:type="dxa"/>
        <w:tblInd w:w="18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41"/>
        <w:gridCol w:w="2919"/>
      </w:tblGrid>
      <w:tr w:rsidR="00B80029" w:rsidRPr="00204F08" w14:paraId="6FA32273" w14:textId="77777777" w:rsidTr="00B80029">
        <w:trPr>
          <w:trHeight w:val="293"/>
        </w:trPr>
        <w:tc>
          <w:tcPr>
            <w:tcW w:w="2841" w:type="dxa"/>
            <w:vAlign w:val="bottom"/>
          </w:tcPr>
          <w:p w14:paraId="3BBC4684" w14:textId="7018E83A" w:rsidR="00B80029" w:rsidRPr="00204F08" w:rsidRDefault="00B80029" w:rsidP="004060F7">
            <w:r w:rsidRPr="00204F08">
              <w:t>Luice Peccoux</w:t>
            </w:r>
          </w:p>
        </w:tc>
        <w:tc>
          <w:tcPr>
            <w:tcW w:w="2919" w:type="dxa"/>
            <w:vAlign w:val="bottom"/>
          </w:tcPr>
          <w:p w14:paraId="40EA17E2" w14:textId="23A3D34F" w:rsidR="00B80029" w:rsidRPr="00204F08" w:rsidRDefault="00B80029" w:rsidP="004060F7">
            <w:r w:rsidRPr="00204F08">
              <w:t>261087292</w:t>
            </w:r>
          </w:p>
        </w:tc>
      </w:tr>
      <w:tr w:rsidR="00B80029" w:rsidRPr="00204F08" w14:paraId="7E839C26" w14:textId="77777777" w:rsidTr="00B80029">
        <w:trPr>
          <w:trHeight w:val="309"/>
        </w:trPr>
        <w:tc>
          <w:tcPr>
            <w:tcW w:w="2841" w:type="dxa"/>
            <w:vAlign w:val="bottom"/>
          </w:tcPr>
          <w:p w14:paraId="606D7E73" w14:textId="0691F947" w:rsidR="00B80029" w:rsidRPr="00204F08" w:rsidRDefault="00B80029" w:rsidP="004060F7">
            <w:r w:rsidRPr="00204F08">
              <w:t>Julie Chanzy</w:t>
            </w:r>
          </w:p>
        </w:tc>
        <w:tc>
          <w:tcPr>
            <w:tcW w:w="2919" w:type="dxa"/>
            <w:vAlign w:val="bottom"/>
          </w:tcPr>
          <w:p w14:paraId="6398F889" w14:textId="5EEE3A51" w:rsidR="00B80029" w:rsidRPr="00204F08" w:rsidRDefault="00B80029" w:rsidP="004060F7">
            <w:r w:rsidRPr="00204F08">
              <w:t>261077392</w:t>
            </w:r>
          </w:p>
        </w:tc>
      </w:tr>
      <w:tr w:rsidR="00B80029" w:rsidRPr="00204F08" w14:paraId="01C3C8FF" w14:textId="77777777" w:rsidTr="00B80029">
        <w:trPr>
          <w:trHeight w:val="293"/>
        </w:trPr>
        <w:tc>
          <w:tcPr>
            <w:tcW w:w="2841" w:type="dxa"/>
            <w:vAlign w:val="bottom"/>
          </w:tcPr>
          <w:p w14:paraId="1A0A4BBA" w14:textId="2914C42E" w:rsidR="00B80029" w:rsidRPr="00204F08" w:rsidRDefault="00B80029" w:rsidP="004060F7">
            <w:r w:rsidRPr="00204F08">
              <w:t>Priyanka Jahul</w:t>
            </w:r>
          </w:p>
        </w:tc>
        <w:tc>
          <w:tcPr>
            <w:tcW w:w="2919" w:type="dxa"/>
            <w:vAlign w:val="bottom"/>
          </w:tcPr>
          <w:p w14:paraId="1807E408" w14:textId="74400D3D" w:rsidR="00B80029" w:rsidRPr="00204F08" w:rsidRDefault="00B80029" w:rsidP="004060F7">
            <w:r w:rsidRPr="00204F08">
              <w:t>261076605</w:t>
            </w:r>
          </w:p>
        </w:tc>
      </w:tr>
      <w:tr w:rsidR="00B80029" w:rsidRPr="00204F08" w14:paraId="02839E10" w14:textId="77777777" w:rsidTr="00B80029">
        <w:trPr>
          <w:trHeight w:val="293"/>
        </w:trPr>
        <w:tc>
          <w:tcPr>
            <w:tcW w:w="2841" w:type="dxa"/>
            <w:vAlign w:val="bottom"/>
          </w:tcPr>
          <w:p w14:paraId="4F029A0E" w14:textId="1CB6D2B5" w:rsidR="00B80029" w:rsidRPr="00204F08" w:rsidRDefault="00B80029" w:rsidP="004060F7">
            <w:r w:rsidRPr="00204F08">
              <w:t>Emery Dittmer</w:t>
            </w:r>
          </w:p>
        </w:tc>
        <w:tc>
          <w:tcPr>
            <w:tcW w:w="2919" w:type="dxa"/>
            <w:vAlign w:val="bottom"/>
          </w:tcPr>
          <w:p w14:paraId="31DCE681" w14:textId="5848D8DE" w:rsidR="00B80029" w:rsidRPr="00204F08" w:rsidRDefault="00B80029" w:rsidP="004060F7">
            <w:r w:rsidRPr="00204F08">
              <w:t>260658030</w:t>
            </w:r>
          </w:p>
        </w:tc>
      </w:tr>
      <w:tr w:rsidR="00B80029" w:rsidRPr="00204F08" w14:paraId="019C7F31" w14:textId="77777777" w:rsidTr="00B80029">
        <w:trPr>
          <w:trHeight w:val="309"/>
        </w:trPr>
        <w:tc>
          <w:tcPr>
            <w:tcW w:w="2841" w:type="dxa"/>
            <w:vAlign w:val="bottom"/>
          </w:tcPr>
          <w:p w14:paraId="0E536BF6" w14:textId="2CBE33DC" w:rsidR="00B80029" w:rsidRPr="00204F08" w:rsidRDefault="00B80029" w:rsidP="004060F7">
            <w:r w:rsidRPr="00204F08">
              <w:t>Sunny Wu</w:t>
            </w:r>
          </w:p>
        </w:tc>
        <w:tc>
          <w:tcPr>
            <w:tcW w:w="2919" w:type="dxa"/>
            <w:vAlign w:val="bottom"/>
          </w:tcPr>
          <w:p w14:paraId="31616CED" w14:textId="7DB4924A" w:rsidR="00B80029" w:rsidRPr="00204F08" w:rsidRDefault="00B80029" w:rsidP="004060F7">
            <w:r w:rsidRPr="00204F08">
              <w:t>261102578</w:t>
            </w:r>
          </w:p>
        </w:tc>
      </w:tr>
      <w:tr w:rsidR="00B80029" w:rsidRPr="00204F08" w14:paraId="3DE3F070" w14:textId="77777777" w:rsidTr="00B80029">
        <w:trPr>
          <w:trHeight w:val="293"/>
        </w:trPr>
        <w:tc>
          <w:tcPr>
            <w:tcW w:w="2841" w:type="dxa"/>
            <w:vAlign w:val="bottom"/>
          </w:tcPr>
          <w:p w14:paraId="6BC82C07" w14:textId="17D84B0D" w:rsidR="00B80029" w:rsidRPr="00204F08" w:rsidRDefault="00B80029" w:rsidP="004060F7">
            <w:r w:rsidRPr="00204F08">
              <w:t>Michael Murphy</w:t>
            </w:r>
          </w:p>
        </w:tc>
        <w:tc>
          <w:tcPr>
            <w:tcW w:w="2919" w:type="dxa"/>
            <w:vAlign w:val="bottom"/>
          </w:tcPr>
          <w:p w14:paraId="794DEF58" w14:textId="135D1254" w:rsidR="00B80029" w:rsidRPr="00204F08" w:rsidRDefault="00B80029" w:rsidP="004060F7">
            <w:r w:rsidRPr="00204F08">
              <w:t>261060598</w:t>
            </w:r>
          </w:p>
        </w:tc>
      </w:tr>
    </w:tbl>
    <w:p w14:paraId="7FACEC58" w14:textId="58E11988" w:rsidR="00455EF8" w:rsidRPr="00204F08" w:rsidRDefault="00455EF8" w:rsidP="004060F7"/>
    <w:p w14:paraId="27F3EBCC" w14:textId="58E11988" w:rsidR="00455EF8" w:rsidRPr="00204F08" w:rsidRDefault="00455EF8" w:rsidP="004060F7"/>
    <w:p w14:paraId="53A9C674" w14:textId="58E11988" w:rsidR="00455EF8" w:rsidRPr="00204F08" w:rsidRDefault="00455EF8" w:rsidP="004060F7"/>
    <w:p w14:paraId="4204285B" w14:textId="7830668F" w:rsidR="003C2D45" w:rsidRPr="00455EF8" w:rsidRDefault="00B80029" w:rsidP="009A1B55">
      <w:pPr>
        <w:pStyle w:val="paragraph"/>
      </w:pPr>
      <w:r w:rsidRPr="4FB4326D">
        <w:rPr>
          <w:rStyle w:val="eop"/>
        </w:rPr>
        <w:t>May</w:t>
      </w:r>
      <w:r w:rsidR="00455EF8" w:rsidRPr="4FB4326D">
        <w:rPr>
          <w:rStyle w:val="eop"/>
        </w:rPr>
        <w:t xml:space="preserve"> </w:t>
      </w:r>
      <w:r w:rsidR="61C20327" w:rsidRPr="4FB4326D">
        <w:rPr>
          <w:rStyle w:val="eop"/>
        </w:rPr>
        <w:t>24</w:t>
      </w:r>
      <w:r w:rsidR="00455EF8" w:rsidRPr="4FB4326D">
        <w:rPr>
          <w:rStyle w:val="eop"/>
        </w:rPr>
        <w:t>th, 2023</w:t>
      </w:r>
      <w:r w:rsidR="003C2D45" w:rsidRPr="0017370C">
        <w:rPr>
          <w:rStyle w:val="eop"/>
        </w:rPr>
        <w:br w:type="page"/>
      </w:r>
    </w:p>
    <w:p w14:paraId="12EC88D8" w14:textId="58E11988" w:rsidR="00406E7B" w:rsidRDefault="0052162B" w:rsidP="004060F7">
      <w:pPr>
        <w:pStyle w:val="Heading1"/>
      </w:pPr>
      <w:r>
        <w:lastRenderedPageBreak/>
        <w:t>Executive Summary</w:t>
      </w:r>
    </w:p>
    <w:p w14:paraId="6A6AFB26" w14:textId="4E76B046" w:rsidR="00A55F23" w:rsidRDefault="001B30E1" w:rsidP="004060F7">
      <w:r w:rsidRPr="001B30E1">
        <w:rPr>
          <w:lang w:val="en-CA"/>
        </w:rPr>
        <w:t xml:space="preserve">This case study </w:t>
      </w:r>
      <w:r w:rsidR="051E8EFC" w:rsidRPr="7A045FD4">
        <w:rPr>
          <w:lang w:val="en-CA"/>
        </w:rPr>
        <w:t>analyses</w:t>
      </w:r>
      <w:r w:rsidRPr="001B30E1" w:rsidDel="005C5534">
        <w:rPr>
          <w:lang w:val="en-CA"/>
        </w:rPr>
        <w:t xml:space="preserve"> </w:t>
      </w:r>
      <w:r w:rsidRPr="001B30E1">
        <w:rPr>
          <w:lang w:val="en-CA"/>
        </w:rPr>
        <w:t xml:space="preserve">the adoption of JIAT, an </w:t>
      </w:r>
      <w:r w:rsidR="005C5534">
        <w:rPr>
          <w:lang w:val="en-CA"/>
        </w:rPr>
        <w:t xml:space="preserve">inventory </w:t>
      </w:r>
      <w:r w:rsidRPr="001B30E1">
        <w:rPr>
          <w:lang w:val="en-CA"/>
        </w:rPr>
        <w:t>allocation tool, at JOANN, a leading company in the U.S. fabric, crafting and sewing supplies segment</w:t>
      </w:r>
      <w:r w:rsidR="004422E0">
        <w:rPr>
          <w:lang w:val="en-CA"/>
        </w:rPr>
        <w:t xml:space="preserve">, and its impact on the past </w:t>
      </w:r>
      <w:r w:rsidR="00EC25AB">
        <w:rPr>
          <w:lang w:val="en-CA"/>
        </w:rPr>
        <w:t xml:space="preserve">Halloween </w:t>
      </w:r>
      <w:r w:rsidR="00471906">
        <w:rPr>
          <w:lang w:val="en-CA"/>
        </w:rPr>
        <w:t>sale</w:t>
      </w:r>
      <w:r w:rsidRPr="001B30E1">
        <w:rPr>
          <w:lang w:val="en-CA"/>
        </w:rPr>
        <w:t>.</w:t>
      </w:r>
      <w:r>
        <w:rPr>
          <w:lang w:val="en-CA"/>
        </w:rPr>
        <w:t xml:space="preserve"> </w:t>
      </w:r>
      <w:r w:rsidR="00F42E68" w:rsidRPr="00F42E68">
        <w:rPr>
          <w:lang w:val="en-CA"/>
        </w:rPr>
        <w:t xml:space="preserve">Before the </w:t>
      </w:r>
      <w:r w:rsidR="006F426B">
        <w:rPr>
          <w:lang w:val="en-CA"/>
        </w:rPr>
        <w:t>implementation</w:t>
      </w:r>
      <w:r w:rsidR="00F42E68" w:rsidRPr="00F42E68">
        <w:rPr>
          <w:lang w:val="en-CA"/>
        </w:rPr>
        <w:t xml:space="preserve"> of JIAT, </w:t>
      </w:r>
      <w:r w:rsidR="00B17D18" w:rsidRPr="00F42E68">
        <w:rPr>
          <w:lang w:val="en-CA"/>
        </w:rPr>
        <w:t>allocation analysts</w:t>
      </w:r>
      <w:r w:rsidR="00B17D18">
        <w:rPr>
          <w:lang w:val="en-CA"/>
        </w:rPr>
        <w:t xml:space="preserve"> manually </w:t>
      </w:r>
      <w:r w:rsidR="00846E82">
        <w:rPr>
          <w:lang w:val="en-CA"/>
        </w:rPr>
        <w:t xml:space="preserve">allocated inventory </w:t>
      </w:r>
      <w:r w:rsidR="00F42E68" w:rsidRPr="00F42E68">
        <w:rPr>
          <w:lang w:val="en-CA"/>
        </w:rPr>
        <w:t>for in-season products</w:t>
      </w:r>
      <w:r w:rsidR="00846E82">
        <w:rPr>
          <w:lang w:val="en-CA"/>
        </w:rPr>
        <w:t xml:space="preserve">, </w:t>
      </w:r>
      <w:r w:rsidR="00F42E68" w:rsidRPr="00F42E68">
        <w:rPr>
          <w:lang w:val="en-CA"/>
        </w:rPr>
        <w:t xml:space="preserve">the tool was introduced </w:t>
      </w:r>
      <w:r w:rsidR="00846E82">
        <w:rPr>
          <w:lang w:val="en-CA"/>
        </w:rPr>
        <w:t>to improve</w:t>
      </w:r>
      <w:r w:rsidR="00F42E68" w:rsidRPr="00F42E68">
        <w:rPr>
          <w:lang w:val="en-CA"/>
        </w:rPr>
        <w:t xml:space="preserve"> the allocation process efficiency</w:t>
      </w:r>
      <w:r w:rsidR="00DC1B3F">
        <w:rPr>
          <w:lang w:val="en-CA"/>
        </w:rPr>
        <w:t xml:space="preserve">, </w:t>
      </w:r>
      <w:r w:rsidR="00714687">
        <w:rPr>
          <w:lang w:val="en-CA"/>
        </w:rPr>
        <w:t>accuracy,</w:t>
      </w:r>
      <w:r w:rsidR="00F42E68" w:rsidRPr="00F42E68">
        <w:rPr>
          <w:lang w:val="en-CA"/>
        </w:rPr>
        <w:t xml:space="preserve"> and responsiveness to in-season demand trends.</w:t>
      </w:r>
      <w:r w:rsidR="00F42E68">
        <w:rPr>
          <w:lang w:val="en-CA"/>
        </w:rPr>
        <w:t xml:space="preserve"> </w:t>
      </w:r>
      <w:r w:rsidR="00756958" w:rsidRPr="00756958">
        <w:rPr>
          <w:lang w:val="en-CA"/>
        </w:rPr>
        <w:t xml:space="preserve">However, </w:t>
      </w:r>
      <w:r w:rsidR="00151F6E">
        <w:rPr>
          <w:lang w:val="en-CA"/>
        </w:rPr>
        <w:t xml:space="preserve">the implementation of </w:t>
      </w:r>
      <w:r w:rsidR="007A7A40">
        <w:rPr>
          <w:lang w:val="en-CA"/>
        </w:rPr>
        <w:t xml:space="preserve">JIAT </w:t>
      </w:r>
      <w:r w:rsidR="00756958" w:rsidRPr="00756958">
        <w:rPr>
          <w:lang w:val="en-CA"/>
        </w:rPr>
        <w:t xml:space="preserve">also introduced some problems, </w:t>
      </w:r>
      <w:r w:rsidR="00DC1B3F" w:rsidRPr="046925C4">
        <w:t>critically</w:t>
      </w:r>
      <w:r w:rsidR="00C5186B" w:rsidRPr="046925C4">
        <w:t xml:space="preserve"> </w:t>
      </w:r>
      <w:r w:rsidR="00DC1B3F" w:rsidRPr="046925C4">
        <w:t>an</w:t>
      </w:r>
      <w:r w:rsidR="00C5186B" w:rsidRPr="00C5186B">
        <w:t xml:space="preserve"> inaccurate demand forecasting and inventory allocat</w:t>
      </w:r>
      <w:r w:rsidR="003C72EF">
        <w:t>i</w:t>
      </w:r>
      <w:r w:rsidR="00C5186B" w:rsidRPr="00C5186B">
        <w:t xml:space="preserve">on, </w:t>
      </w:r>
      <w:r w:rsidR="002D0B27">
        <w:t xml:space="preserve">leading </w:t>
      </w:r>
      <w:r w:rsidR="007E5DB7">
        <w:t xml:space="preserve">to overtime hours, forced markdown and </w:t>
      </w:r>
      <w:r w:rsidR="00FB61B4">
        <w:t xml:space="preserve">frustration </w:t>
      </w:r>
      <w:r w:rsidR="00C5186B" w:rsidRPr="00C5186B">
        <w:t>during the past Halloween season</w:t>
      </w:r>
      <w:r w:rsidR="00C5186B">
        <w:t>.</w:t>
      </w:r>
    </w:p>
    <w:p w14:paraId="03A93163" w14:textId="7A05CA99" w:rsidR="00A55F23" w:rsidRPr="004060F7" w:rsidRDefault="00FB61B4" w:rsidP="004060F7">
      <w:r w:rsidRPr="004060F7">
        <w:t xml:space="preserve">The VP of inventory management at JOANN, </w:t>
      </w:r>
      <w:r w:rsidR="00F10EF0" w:rsidRPr="004060F7">
        <w:t>Joyce</w:t>
      </w:r>
      <w:r w:rsidR="00F10EF0" w:rsidRPr="004060F7" w:rsidDel="00FB61B4">
        <w:t xml:space="preserve">, </w:t>
      </w:r>
      <w:r w:rsidR="00AE1FA9" w:rsidRPr="004060F7">
        <w:t>need</w:t>
      </w:r>
      <w:r w:rsidR="005B424F" w:rsidRPr="004060F7">
        <w:t>s</w:t>
      </w:r>
      <w:r w:rsidR="00AE1FA9" w:rsidRPr="004060F7">
        <w:t xml:space="preserve"> to </w:t>
      </w:r>
      <w:r w:rsidR="00B87E64" w:rsidRPr="004060F7">
        <w:t>decide</w:t>
      </w:r>
      <w:r w:rsidR="00AE1FA9" w:rsidRPr="004060F7">
        <w:t xml:space="preserve"> </w:t>
      </w:r>
      <w:r w:rsidR="00735AB1" w:rsidRPr="004060F7">
        <w:t>whether to continue using JIAT</w:t>
      </w:r>
      <w:r w:rsidR="00374123" w:rsidRPr="004060F7">
        <w:t xml:space="preserve"> or not. </w:t>
      </w:r>
      <w:r w:rsidR="00D56D29" w:rsidRPr="004060F7">
        <w:t>Considering the recent issues and</w:t>
      </w:r>
      <w:r w:rsidR="00735AB1" w:rsidRPr="004060F7">
        <w:t xml:space="preserve"> upcoming Christmas </w:t>
      </w:r>
      <w:r w:rsidR="00B87E64" w:rsidRPr="004060F7">
        <w:t>sale</w:t>
      </w:r>
      <w:r w:rsidR="00D73B5E" w:rsidRPr="004060F7">
        <w:t xml:space="preserve"> </w:t>
      </w:r>
      <w:r w:rsidR="00BB1B78" w:rsidRPr="004060F7">
        <w:t xml:space="preserve">Joyce will </w:t>
      </w:r>
      <w:r w:rsidR="009B290E" w:rsidRPr="004060F7">
        <w:t>evaluat</w:t>
      </w:r>
      <w:r w:rsidR="00BB1B78" w:rsidRPr="004060F7">
        <w:t>e</w:t>
      </w:r>
      <w:r w:rsidR="00D73B5E" w:rsidRPr="004060F7">
        <w:t xml:space="preserve"> the current </w:t>
      </w:r>
      <w:r w:rsidR="007D1A30" w:rsidRPr="004060F7">
        <w:t>problems imposed by JIAT</w:t>
      </w:r>
      <w:r w:rsidR="00E450B4" w:rsidRPr="004060F7">
        <w:t>,</w:t>
      </w:r>
      <w:r w:rsidR="007D1A30" w:rsidRPr="004060F7">
        <w:t xml:space="preserve"> </w:t>
      </w:r>
      <w:r w:rsidR="00E1396D" w:rsidRPr="004060F7">
        <w:t xml:space="preserve">the potential </w:t>
      </w:r>
      <w:r w:rsidR="00FC414D" w:rsidRPr="004060F7">
        <w:t xml:space="preserve">options </w:t>
      </w:r>
      <w:r w:rsidR="00623423" w:rsidRPr="004060F7">
        <w:t xml:space="preserve">to </w:t>
      </w:r>
      <w:r w:rsidR="00FC414D" w:rsidRPr="004060F7">
        <w:t>tackle</w:t>
      </w:r>
      <w:r w:rsidR="004C68FC" w:rsidRPr="004060F7">
        <w:t xml:space="preserve"> the </w:t>
      </w:r>
      <w:r w:rsidR="009C0460" w:rsidRPr="004060F7">
        <w:t>issues</w:t>
      </w:r>
      <w:r w:rsidR="009C5147" w:rsidRPr="004060F7">
        <w:t xml:space="preserve">, </w:t>
      </w:r>
      <w:r w:rsidR="006A4470" w:rsidRPr="004060F7">
        <w:t xml:space="preserve">and decide </w:t>
      </w:r>
      <w:proofErr w:type="gramStart"/>
      <w:r w:rsidR="006A4470" w:rsidRPr="004060F7">
        <w:t xml:space="preserve">whether </w:t>
      </w:r>
      <w:r w:rsidR="009C5147" w:rsidRPr="004060F7">
        <w:t>or</w:t>
      </w:r>
      <w:r w:rsidR="006A4470" w:rsidRPr="004060F7">
        <w:t xml:space="preserve"> not</w:t>
      </w:r>
      <w:proofErr w:type="gramEnd"/>
      <w:r w:rsidR="009C5147" w:rsidRPr="004060F7">
        <w:t xml:space="preserve"> to change back to </w:t>
      </w:r>
      <w:r w:rsidR="001106FC" w:rsidRPr="004060F7">
        <w:t>manual forecasting.</w:t>
      </w:r>
    </w:p>
    <w:p w14:paraId="15407E21" w14:textId="524C6881" w:rsidR="006E6221" w:rsidRPr="006E6221" w:rsidRDefault="00F80CF0" w:rsidP="004060F7">
      <w:pPr>
        <w:rPr>
          <w:lang w:val="en-CA"/>
        </w:rPr>
      </w:pPr>
      <w:r>
        <w:rPr>
          <w:lang w:val="en-CA"/>
        </w:rPr>
        <w:t>We</w:t>
      </w:r>
      <w:r w:rsidR="003C72EF">
        <w:rPr>
          <w:lang w:val="en-CA"/>
        </w:rPr>
        <w:t xml:space="preserve"> recommend JOANN pursue JIAT improvements and </w:t>
      </w:r>
      <w:r w:rsidR="00CE6B58">
        <w:rPr>
          <w:lang w:val="en-CA"/>
        </w:rPr>
        <w:t>updates but not for the upcoming Christmas season. We</w:t>
      </w:r>
      <w:r>
        <w:rPr>
          <w:lang w:val="en-CA"/>
        </w:rPr>
        <w:t xml:space="preserve"> will examine </w:t>
      </w:r>
      <w:r w:rsidR="007660ED" w:rsidRPr="046925C4">
        <w:rPr>
          <w:lang w:val="en-CA"/>
        </w:rPr>
        <w:t xml:space="preserve">and </w:t>
      </w:r>
      <w:r w:rsidR="1A78B2AC" w:rsidRPr="046925C4">
        <w:rPr>
          <w:lang w:val="en-CA"/>
        </w:rPr>
        <w:t>detail</w:t>
      </w:r>
      <w:r w:rsidR="006E6221" w:rsidRPr="006E6221">
        <w:rPr>
          <w:lang w:val="en-CA"/>
        </w:rPr>
        <w:t xml:space="preserve"> the problem</w:t>
      </w:r>
      <w:r w:rsidR="00421CE6">
        <w:rPr>
          <w:lang w:val="en-CA"/>
        </w:rPr>
        <w:t>s</w:t>
      </w:r>
      <w:r w:rsidR="006E6221" w:rsidRPr="006E6221">
        <w:rPr>
          <w:lang w:val="en-CA"/>
        </w:rPr>
        <w:t xml:space="preserve"> associated with JIAT</w:t>
      </w:r>
      <w:r w:rsidR="00907BD9">
        <w:rPr>
          <w:lang w:val="en-CA"/>
        </w:rPr>
        <w:t xml:space="preserve"> adoption</w:t>
      </w:r>
      <w:r w:rsidR="006E6221" w:rsidRPr="006E6221">
        <w:rPr>
          <w:lang w:val="en-CA"/>
        </w:rPr>
        <w:t xml:space="preserve"> </w:t>
      </w:r>
      <w:r w:rsidR="00134108">
        <w:rPr>
          <w:lang w:val="en-CA"/>
        </w:rPr>
        <w:t xml:space="preserve">and </w:t>
      </w:r>
      <w:r w:rsidR="006755EE">
        <w:rPr>
          <w:lang w:val="en-CA"/>
        </w:rPr>
        <w:t xml:space="preserve">provide </w:t>
      </w:r>
      <w:r w:rsidR="006E6221" w:rsidRPr="006E6221">
        <w:rPr>
          <w:lang w:val="en-CA"/>
        </w:rPr>
        <w:t>recommendations to address these issues</w:t>
      </w:r>
      <w:r w:rsidR="00DF6ED5">
        <w:rPr>
          <w:lang w:val="en-CA"/>
        </w:rPr>
        <w:t xml:space="preserve"> from</w:t>
      </w:r>
      <w:r w:rsidR="00C05653">
        <w:rPr>
          <w:lang w:val="en-CA"/>
        </w:rPr>
        <w:t xml:space="preserve"> a technical and process</w:t>
      </w:r>
      <w:r w:rsidR="00134108">
        <w:rPr>
          <w:lang w:val="en-CA"/>
        </w:rPr>
        <w:t xml:space="preserve"> </w:t>
      </w:r>
      <w:r w:rsidR="00C05653">
        <w:rPr>
          <w:lang w:val="en-CA"/>
        </w:rPr>
        <w:t>angle.</w:t>
      </w:r>
      <w:r w:rsidR="00134108">
        <w:rPr>
          <w:lang w:val="en-CA"/>
        </w:rPr>
        <w:t xml:space="preserve"> These </w:t>
      </w:r>
      <w:r w:rsidR="00044C57">
        <w:rPr>
          <w:lang w:val="en-CA"/>
        </w:rPr>
        <w:t xml:space="preserve">two </w:t>
      </w:r>
      <w:r w:rsidR="001421E9">
        <w:rPr>
          <w:lang w:val="en-CA"/>
        </w:rPr>
        <w:t xml:space="preserve">different </w:t>
      </w:r>
      <w:r w:rsidR="00044C57">
        <w:rPr>
          <w:lang w:val="en-CA"/>
        </w:rPr>
        <w:t>angles</w:t>
      </w:r>
      <w:r w:rsidR="006E6221" w:rsidRPr="006E6221">
        <w:rPr>
          <w:lang w:val="en-CA"/>
        </w:rPr>
        <w:t xml:space="preserve"> </w:t>
      </w:r>
      <w:r w:rsidR="006755EE">
        <w:rPr>
          <w:lang w:val="en-CA"/>
        </w:rPr>
        <w:t>highlight the</w:t>
      </w:r>
      <w:r w:rsidR="006E6221" w:rsidRPr="006E6221">
        <w:rPr>
          <w:lang w:val="en-CA"/>
        </w:rPr>
        <w:t xml:space="preserve"> corresponding limitations to </w:t>
      </w:r>
      <w:r w:rsidR="00134108">
        <w:rPr>
          <w:lang w:val="en-CA"/>
        </w:rPr>
        <w:t>planning</w:t>
      </w:r>
      <w:r w:rsidR="006E6221" w:rsidRPr="006E6221">
        <w:rPr>
          <w:lang w:val="en-CA"/>
        </w:rPr>
        <w:t xml:space="preserve"> </w:t>
      </w:r>
      <w:r w:rsidR="009844AB">
        <w:rPr>
          <w:lang w:val="en-CA"/>
        </w:rPr>
        <w:t xml:space="preserve">for the future </w:t>
      </w:r>
      <w:r w:rsidR="00711B14">
        <w:rPr>
          <w:lang w:val="en-CA"/>
        </w:rPr>
        <w:t>of</w:t>
      </w:r>
      <w:r w:rsidR="009844AB">
        <w:rPr>
          <w:lang w:val="en-CA"/>
        </w:rPr>
        <w:t xml:space="preserve"> </w:t>
      </w:r>
      <w:r w:rsidR="00EF0D3D">
        <w:rPr>
          <w:lang w:val="en-CA"/>
        </w:rPr>
        <w:t xml:space="preserve">upcoming </w:t>
      </w:r>
      <w:r w:rsidR="00440EEA">
        <w:rPr>
          <w:lang w:val="en-CA"/>
        </w:rPr>
        <w:t xml:space="preserve">season </w:t>
      </w:r>
      <w:r w:rsidR="00EF0D3D">
        <w:rPr>
          <w:lang w:val="en-CA"/>
        </w:rPr>
        <w:t>sale</w:t>
      </w:r>
      <w:r w:rsidR="00440EEA">
        <w:rPr>
          <w:lang w:val="en-CA"/>
        </w:rPr>
        <w:t>s</w:t>
      </w:r>
      <w:r w:rsidR="00EF0D3D">
        <w:rPr>
          <w:lang w:val="en-CA"/>
        </w:rPr>
        <w:t xml:space="preserve"> and </w:t>
      </w:r>
      <w:r w:rsidR="003349FD">
        <w:rPr>
          <w:lang w:val="en-CA"/>
        </w:rPr>
        <w:t>future</w:t>
      </w:r>
      <w:r w:rsidR="006E6221" w:rsidRPr="006E6221">
        <w:rPr>
          <w:lang w:val="en-CA"/>
        </w:rPr>
        <w:t xml:space="preserve"> </w:t>
      </w:r>
      <w:r w:rsidR="00EF0D3D">
        <w:rPr>
          <w:lang w:val="en-CA"/>
        </w:rPr>
        <w:t>inventory management at JOANN</w:t>
      </w:r>
      <w:r w:rsidR="006E6221" w:rsidRPr="006E6221">
        <w:rPr>
          <w:lang w:val="en-CA"/>
        </w:rPr>
        <w:t xml:space="preserve">. </w:t>
      </w:r>
    </w:p>
    <w:p w14:paraId="1364CBD2" w14:textId="4D2BAF07" w:rsidR="005336E2" w:rsidRPr="0055793B" w:rsidRDefault="0052162B" w:rsidP="004060F7">
      <w:pPr>
        <w:pStyle w:val="Heading1"/>
      </w:pPr>
      <w:r>
        <w:t xml:space="preserve">Problem </w:t>
      </w:r>
      <w:r w:rsidR="00C552E4">
        <w:t xml:space="preserve">Presentation &amp; </w:t>
      </w:r>
      <w:r>
        <w:t>Analysis</w:t>
      </w:r>
    </w:p>
    <w:p w14:paraId="16C60730" w14:textId="7C623359" w:rsidR="00A55F23" w:rsidRDefault="0034595F" w:rsidP="004060F7">
      <w:r>
        <w:t>This use case presents</w:t>
      </w:r>
      <w:r w:rsidR="00C61386">
        <w:t xml:space="preserve"> </w:t>
      </w:r>
      <w:r w:rsidR="009F4AAF">
        <w:t xml:space="preserve">inventory allocation </w:t>
      </w:r>
      <w:r w:rsidR="00837CF4">
        <w:t xml:space="preserve">and demand prediction via </w:t>
      </w:r>
      <w:r w:rsidR="00C61386">
        <w:t>the former</w:t>
      </w:r>
      <w:r w:rsidR="007A425D">
        <w:t xml:space="preserve"> manual approach</w:t>
      </w:r>
      <w:r w:rsidR="00C61386">
        <w:t xml:space="preserve"> and new</w:t>
      </w:r>
      <w:r w:rsidR="007A425D">
        <w:t xml:space="preserve"> JIAT</w:t>
      </w:r>
      <w:r>
        <w:t xml:space="preserve"> allocation method</w:t>
      </w:r>
      <w:r w:rsidR="00C83EBF">
        <w:t xml:space="preserve">s </w:t>
      </w:r>
      <w:r>
        <w:t>at</w:t>
      </w:r>
      <w:r w:rsidR="00C83EBF">
        <w:t xml:space="preserve"> JOANN</w:t>
      </w:r>
      <w:r w:rsidR="00B40583">
        <w:t>.</w:t>
      </w:r>
      <w:r w:rsidR="00774B08">
        <w:t xml:space="preserve"> </w:t>
      </w:r>
      <w:r w:rsidR="00837CF4">
        <w:t>Previously</w:t>
      </w:r>
      <w:r w:rsidR="00B40583">
        <w:t>, a</w:t>
      </w:r>
      <w:r w:rsidR="007302F6">
        <w:t xml:space="preserve">llocation analysts manually predicted </w:t>
      </w:r>
      <w:r w:rsidR="003D07F6">
        <w:t>forecasts</w:t>
      </w:r>
      <w:r w:rsidR="00681508">
        <w:t xml:space="preserve"> and allocation</w:t>
      </w:r>
      <w:r w:rsidR="00AB75CF">
        <w:t>. However</w:t>
      </w:r>
      <w:r w:rsidR="00730507">
        <w:t>,</w:t>
      </w:r>
      <w:r w:rsidR="007302F6">
        <w:t xml:space="preserve"> this </w:t>
      </w:r>
      <w:r w:rsidR="00DE10D2">
        <w:t xml:space="preserve">process took time and </w:t>
      </w:r>
      <w:r w:rsidR="00505E64">
        <w:t>needed to be more</w:t>
      </w:r>
      <w:r w:rsidR="00DE10D2">
        <w:t xml:space="preserve"> accurate</w:t>
      </w:r>
      <w:r w:rsidR="00493F24">
        <w:t xml:space="preserve"> </w:t>
      </w:r>
      <w:r w:rsidR="00627EFC">
        <w:t>than</w:t>
      </w:r>
      <w:r w:rsidR="004C4513">
        <w:t xml:space="preserve"> a data</w:t>
      </w:r>
      <w:r w:rsidR="00AB75CF">
        <w:t>-</w:t>
      </w:r>
      <w:r w:rsidR="00837CF4">
        <w:t>driven</w:t>
      </w:r>
      <w:r w:rsidR="004C4513">
        <w:t xml:space="preserve"> approach</w:t>
      </w:r>
      <w:r w:rsidR="003D07F6">
        <w:t>, even more with seasonal products. Indeed,</w:t>
      </w:r>
      <w:r w:rsidR="0063751A">
        <w:t xml:space="preserve"> </w:t>
      </w:r>
      <w:r w:rsidR="00ED50D0">
        <w:t>for those kinds of items</w:t>
      </w:r>
      <w:r w:rsidR="001A1910">
        <w:t>,</w:t>
      </w:r>
      <w:r w:rsidR="00ED50D0">
        <w:t xml:space="preserve"> </w:t>
      </w:r>
      <w:r w:rsidR="00DE2B46">
        <w:t xml:space="preserve">JOANN has a limited </w:t>
      </w:r>
      <w:r w:rsidR="001A1910">
        <w:t>inventory to distribute throughout its stores as the delivery time fr</w:t>
      </w:r>
      <w:r w:rsidR="00A93A77">
        <w:t xml:space="preserve">om the manufacturers is too important. </w:t>
      </w:r>
      <w:r w:rsidR="00387C32">
        <w:t xml:space="preserve">Additionally, </w:t>
      </w:r>
      <w:r w:rsidR="00A64E18">
        <w:t>many of the seasonal products are</w:t>
      </w:r>
      <w:r w:rsidR="008E05FE">
        <w:t xml:space="preserve"> new items that JOANN has </w:t>
      </w:r>
      <w:r w:rsidR="00505E64">
        <w:t>yet to sell</w:t>
      </w:r>
      <w:r w:rsidR="008E05FE">
        <w:t xml:space="preserve">. </w:t>
      </w:r>
      <w:r w:rsidR="00837CF4">
        <w:t xml:space="preserve">Their new allocation tool, </w:t>
      </w:r>
      <w:r w:rsidR="001578E8">
        <w:t>JIAT</w:t>
      </w:r>
      <w:r w:rsidR="008071AD">
        <w:t xml:space="preserve">, </w:t>
      </w:r>
      <w:r w:rsidR="00F70A0A">
        <w:t xml:space="preserve">eases the </w:t>
      </w:r>
      <w:r w:rsidR="00EC1035">
        <w:t xml:space="preserve">process by </w:t>
      </w:r>
      <w:r w:rsidR="00D32AAD">
        <w:t>allow</w:t>
      </w:r>
      <w:r w:rsidR="00EC1035">
        <w:t>ing</w:t>
      </w:r>
      <w:r w:rsidR="00447F0E">
        <w:t xml:space="preserve"> </w:t>
      </w:r>
      <w:r w:rsidR="007B3681">
        <w:t xml:space="preserve">automated </w:t>
      </w:r>
      <w:r w:rsidR="00522DCC">
        <w:t xml:space="preserve">allocation </w:t>
      </w:r>
      <w:r w:rsidR="001E1138">
        <w:t>decisions</w:t>
      </w:r>
      <w:r w:rsidR="00522DCC">
        <w:t xml:space="preserve"> on the SKU level</w:t>
      </w:r>
      <w:r w:rsidR="00351EFF">
        <w:t xml:space="preserve">. </w:t>
      </w:r>
      <w:r w:rsidR="002E58F6" w:rsidDel="0098105C">
        <w:t>Using</w:t>
      </w:r>
      <w:r w:rsidR="0028143B" w:rsidDel="0098105C">
        <w:t xml:space="preserve"> JIAT has been a </w:t>
      </w:r>
      <w:r w:rsidR="000F0D94" w:rsidDel="0098105C">
        <w:t>life-changing</w:t>
      </w:r>
      <w:r w:rsidR="0028143B" w:rsidDel="0098105C">
        <w:t xml:space="preserve"> experience for </w:t>
      </w:r>
      <w:r w:rsidR="00E12071" w:rsidDel="0098105C">
        <w:t xml:space="preserve">the </w:t>
      </w:r>
      <w:r w:rsidR="0028143B" w:rsidDel="0098105C">
        <w:t>allocation analysts</w:t>
      </w:r>
      <w:r w:rsidR="00D72E1F" w:rsidDel="0098105C">
        <w:t xml:space="preserve">, </w:t>
      </w:r>
      <w:r w:rsidR="00161DD6">
        <w:t xml:space="preserve">reducing </w:t>
      </w:r>
      <w:r w:rsidR="00E069F9">
        <w:t xml:space="preserve">the usual one-month </w:t>
      </w:r>
      <w:r w:rsidR="00A30C58">
        <w:t>period</w:t>
      </w:r>
      <w:r w:rsidR="00E069F9">
        <w:t xml:space="preserve"> to make </w:t>
      </w:r>
      <w:r w:rsidR="00A30C58">
        <w:t>the forecast and allocation</w:t>
      </w:r>
      <w:r w:rsidR="00C454A8">
        <w:t>s</w:t>
      </w:r>
      <w:r w:rsidR="00A30C58">
        <w:t xml:space="preserve"> to just one week</w:t>
      </w:r>
      <w:r w:rsidR="00635C66">
        <w:t>.</w:t>
      </w:r>
      <w:r w:rsidR="000C5E13">
        <w:t xml:space="preserve"> </w:t>
      </w:r>
      <w:r w:rsidR="000959AF">
        <w:t xml:space="preserve">The rapid </w:t>
      </w:r>
      <w:r w:rsidR="00CD5797">
        <w:t>and accurate forecasting</w:t>
      </w:r>
      <w:r w:rsidR="00DC3A40">
        <w:t xml:space="preserve"> of </w:t>
      </w:r>
      <w:r w:rsidR="009B4CF5">
        <w:t xml:space="preserve">the tool also </w:t>
      </w:r>
      <w:r w:rsidR="00A27D45">
        <w:t xml:space="preserve">led </w:t>
      </w:r>
      <w:r w:rsidR="009B4CF5">
        <w:t>the a</w:t>
      </w:r>
      <w:r w:rsidR="000A152C">
        <w:t xml:space="preserve">nalysts to go from </w:t>
      </w:r>
      <w:r w:rsidR="00A27D45">
        <w:t>monthly allocation to weekly allocation</w:t>
      </w:r>
      <w:r w:rsidR="00F466E9">
        <w:t>,</w:t>
      </w:r>
      <w:r w:rsidR="00A27D45">
        <w:t xml:space="preserve"> </w:t>
      </w:r>
      <w:r w:rsidR="00E21647">
        <w:t>allowing them to be more reactive to seasonal change</w:t>
      </w:r>
      <w:r w:rsidR="00EB49F0">
        <w:t>,</w:t>
      </w:r>
      <w:r w:rsidR="00F466E9">
        <w:t xml:space="preserve"> a </w:t>
      </w:r>
      <w:r w:rsidR="00F466E9">
        <w:lastRenderedPageBreak/>
        <w:t>real advantage for</w:t>
      </w:r>
      <w:r w:rsidR="00EB49F0">
        <w:t xml:space="preserve"> seasonal </w:t>
      </w:r>
      <w:r w:rsidR="00F466E9">
        <w:t>product</w:t>
      </w:r>
      <w:r w:rsidR="00EB49F0">
        <w:t xml:space="preserve">s. </w:t>
      </w:r>
      <w:r w:rsidR="002E58F6">
        <w:t>At the end of the Halloween season</w:t>
      </w:r>
      <w:r w:rsidR="00522DCC">
        <w:t>, the use of JIAT showed some good performances</w:t>
      </w:r>
      <w:r w:rsidR="0063636C">
        <w:t>: f</w:t>
      </w:r>
      <w:r w:rsidR="00522DCC">
        <w:t xml:space="preserve">ewer stockouts, a decrease in </w:t>
      </w:r>
      <w:r w:rsidR="00505E64">
        <w:t>labour</w:t>
      </w:r>
      <w:r w:rsidR="00522DCC">
        <w:t xml:space="preserve"> cost</w:t>
      </w:r>
      <w:r w:rsidR="004104D6">
        <w:t xml:space="preserve"> (</w:t>
      </w:r>
      <w:r w:rsidR="00E52D26">
        <w:t>fewer</w:t>
      </w:r>
      <w:r w:rsidR="004104D6">
        <w:t xml:space="preserve"> products left on the shelves at the end of </w:t>
      </w:r>
      <w:r w:rsidR="004D2E6A">
        <w:t xml:space="preserve">the </w:t>
      </w:r>
      <w:r w:rsidR="00E52D26">
        <w:t>event</w:t>
      </w:r>
      <w:r w:rsidR="004D2E6A">
        <w:t>)</w:t>
      </w:r>
      <w:r w:rsidR="007A2DE5">
        <w:t>, and</w:t>
      </w:r>
      <w:r w:rsidR="00522DCC">
        <w:t xml:space="preserve"> </w:t>
      </w:r>
      <w:r w:rsidR="007A2DE5">
        <w:t>an</w:t>
      </w:r>
      <w:r w:rsidR="00522DCC">
        <w:t xml:space="preserve"> increase in the sell-through </w:t>
      </w:r>
      <w:r w:rsidR="00EE20B2">
        <w:t>(f</w:t>
      </w:r>
      <w:r w:rsidR="00522DCC">
        <w:t>rom 78 to 86%</w:t>
      </w:r>
      <w:r w:rsidR="00EE20B2">
        <w:t>)</w:t>
      </w:r>
      <w:r w:rsidR="00E52D26">
        <w:t>.</w:t>
      </w:r>
    </w:p>
    <w:p w14:paraId="32445D0D" w14:textId="1862CDA0" w:rsidR="00A55F23" w:rsidRDefault="00E52D26" w:rsidP="004060F7">
      <w:r w:rsidRPr="26EF5505">
        <w:t xml:space="preserve"> </w:t>
      </w:r>
      <w:r w:rsidR="001444F7" w:rsidRPr="26EF5505">
        <w:t xml:space="preserve">However, JIAT failed to meet all the expectations, raising concerns on various fronts. </w:t>
      </w:r>
      <w:r w:rsidR="00D837E3" w:rsidRPr="26EF5505">
        <w:t>I</w:t>
      </w:r>
      <w:r w:rsidR="001444F7" w:rsidRPr="26EF5505">
        <w:t xml:space="preserve">t did not adhere to the designated constraints, </w:t>
      </w:r>
      <w:r w:rsidR="009A7394">
        <w:t>as</w:t>
      </w:r>
      <w:r w:rsidR="009A7394" w:rsidRPr="26EF5505">
        <w:t xml:space="preserve"> </w:t>
      </w:r>
      <w:r w:rsidR="001444F7" w:rsidRPr="26EF5505">
        <w:t xml:space="preserve">only 47% of the Halloween inventory </w:t>
      </w:r>
      <w:r w:rsidR="009A7394">
        <w:t xml:space="preserve">was </w:t>
      </w:r>
      <w:r w:rsidR="001444F7" w:rsidRPr="26EF5505">
        <w:t xml:space="preserve">allocated </w:t>
      </w:r>
      <w:r w:rsidR="009A7394">
        <w:t xml:space="preserve">at the beginning of the season </w:t>
      </w:r>
      <w:r w:rsidR="001444F7" w:rsidRPr="26EF5505">
        <w:t>instead of the expected 60%.</w:t>
      </w:r>
      <w:r w:rsidR="00D837E3" w:rsidRPr="26EF5505">
        <w:t xml:space="preserve"> Th</w:t>
      </w:r>
      <w:r w:rsidR="001444F7" w:rsidRPr="26EF5505">
        <w:t>ere was</w:t>
      </w:r>
      <w:r w:rsidR="00D837E3" w:rsidRPr="26EF5505">
        <w:t xml:space="preserve"> also</w:t>
      </w:r>
      <w:r w:rsidR="001444F7" w:rsidRPr="26EF5505">
        <w:t xml:space="preserve"> a notable increase in markdowns, rising from 14% to 18%, as well as a rise in supply chain costs due to overtime and more expensive transportation caused by the weekly allocation process. </w:t>
      </w:r>
      <w:r w:rsidR="00CE2C75" w:rsidRPr="26EF5505">
        <w:t>Moreover</w:t>
      </w:r>
      <w:r w:rsidR="001444F7" w:rsidRPr="26EF5505">
        <w:t>, a portion of the inventory</w:t>
      </w:r>
      <w:r w:rsidR="00FE72F3">
        <w:t xml:space="preserve"> in the distribution centers</w:t>
      </w:r>
      <w:r w:rsidR="001444F7" w:rsidRPr="26EF5505">
        <w:t xml:space="preserve"> remained unallocated</w:t>
      </w:r>
      <w:r w:rsidR="001A187F" w:rsidRPr="26EF5505">
        <w:t xml:space="preserve"> at the end of the season</w:t>
      </w:r>
      <w:r w:rsidR="00FE72F3">
        <w:t xml:space="preserve">, </w:t>
      </w:r>
      <w:r w:rsidR="001444F7" w:rsidRPr="26EF5505">
        <w:t>a situation that had not occurred previously.</w:t>
      </w:r>
      <w:r w:rsidR="00C13162" w:rsidRPr="26EF5505">
        <w:t xml:space="preserve"> </w:t>
      </w:r>
      <w:r w:rsidR="00D12D28" w:rsidRPr="26EF5505">
        <w:t xml:space="preserve">After an </w:t>
      </w:r>
      <w:r w:rsidR="001F6EA4" w:rsidRPr="26EF5505">
        <w:t xml:space="preserve">investigation, Joyce </w:t>
      </w:r>
      <w:r w:rsidR="00CD1AC8" w:rsidRPr="26EF5505">
        <w:t>discovered</w:t>
      </w:r>
      <w:r w:rsidR="001F6EA4" w:rsidRPr="26EF5505">
        <w:t xml:space="preserve"> </w:t>
      </w:r>
      <w:r w:rsidR="00D37CF5" w:rsidRPr="26EF5505">
        <w:t xml:space="preserve">that </w:t>
      </w:r>
      <w:r w:rsidR="00C63035" w:rsidRPr="26EF5505">
        <w:t>the</w:t>
      </w:r>
      <w:r w:rsidR="009A1574">
        <w:t>se</w:t>
      </w:r>
      <w:r w:rsidR="00C63035" w:rsidRPr="26EF5505">
        <w:t xml:space="preserve"> problem</w:t>
      </w:r>
      <w:r w:rsidR="009A1574">
        <w:t>s</w:t>
      </w:r>
      <w:r w:rsidR="00C63035" w:rsidRPr="26EF5505" w:rsidDel="009A1574">
        <w:t xml:space="preserve"> </w:t>
      </w:r>
      <w:r w:rsidR="009A1574">
        <w:t>were</w:t>
      </w:r>
      <w:r w:rsidR="004E65BF" w:rsidRPr="26EF5505">
        <w:t xml:space="preserve"> directly linked to </w:t>
      </w:r>
      <w:r w:rsidR="00C63035" w:rsidRPr="26EF5505">
        <w:t>the tool</w:t>
      </w:r>
      <w:r w:rsidR="009333D2">
        <w:t xml:space="preserve"> and</w:t>
      </w:r>
      <w:r w:rsidR="009A1574">
        <w:t xml:space="preserve"> uncovered several key issues. </w:t>
      </w:r>
    </w:p>
    <w:p w14:paraId="75C45F9C" w14:textId="69E6A99D" w:rsidR="00A55F23" w:rsidRDefault="009A1574" w:rsidP="004060F7">
      <w:r>
        <w:t>First,</w:t>
      </w:r>
      <w:r w:rsidR="006164F1">
        <w:t xml:space="preserve"> </w:t>
      </w:r>
      <w:r w:rsidR="00FF3822">
        <w:t>JAIT</w:t>
      </w:r>
      <w:r w:rsidR="00EC6BD8">
        <w:t xml:space="preserve"> resolves</w:t>
      </w:r>
      <w:r w:rsidR="005716B6" w:rsidRPr="26EF5505">
        <w:t xml:space="preserve"> a linear programming problem</w:t>
      </w:r>
      <w:r w:rsidR="00D32844">
        <w:t xml:space="preserve"> (LP)</w:t>
      </w:r>
      <w:r w:rsidR="00FF3822">
        <w:t xml:space="preserve"> for inventory allocation</w:t>
      </w:r>
      <w:r w:rsidR="006164F1">
        <w:t>,</w:t>
      </w:r>
      <w:r w:rsidR="009A106E" w:rsidRPr="26EF5505" w:rsidDel="00FF3822">
        <w:t xml:space="preserve"> </w:t>
      </w:r>
      <w:r w:rsidR="00FF3822">
        <w:t>but if</w:t>
      </w:r>
      <w:r w:rsidR="00FF3822" w:rsidRPr="26EF5505">
        <w:t xml:space="preserve"> </w:t>
      </w:r>
      <w:r w:rsidR="009A106E" w:rsidRPr="26EF5505">
        <w:t>the</w:t>
      </w:r>
      <w:r w:rsidR="002A0599">
        <w:t xml:space="preserve">re are no solutions </w:t>
      </w:r>
      <w:r w:rsidR="00B80D7D">
        <w:t>to the problem</w:t>
      </w:r>
      <w:r w:rsidR="002F1088">
        <w:t>,</w:t>
      </w:r>
      <w:r w:rsidR="00B80D7D">
        <w:t xml:space="preserve"> then the</w:t>
      </w:r>
      <w:r w:rsidR="009A106E" w:rsidRPr="26EF5505">
        <w:t xml:space="preserve"> </w:t>
      </w:r>
      <w:r w:rsidR="009A67E6" w:rsidRPr="26EF5505">
        <w:t xml:space="preserve">model </w:t>
      </w:r>
      <w:r w:rsidR="009A106E" w:rsidRPr="26EF5505">
        <w:t>is unfeasible</w:t>
      </w:r>
      <w:r w:rsidR="00B80D7D">
        <w:t>.</w:t>
      </w:r>
      <w:r w:rsidR="00716222">
        <w:t xml:space="preserve"> If JIAT encounters an </w:t>
      </w:r>
      <w:r w:rsidR="006164F1">
        <w:t>unfeasible</w:t>
      </w:r>
      <w:r w:rsidR="00716222">
        <w:t xml:space="preserve"> error</w:t>
      </w:r>
      <w:r w:rsidR="006164F1">
        <w:t>,</w:t>
      </w:r>
      <w:r w:rsidR="00D154A9">
        <w:t xml:space="preserve"> the </w:t>
      </w:r>
      <w:r w:rsidR="00026469">
        <w:t xml:space="preserve">tool stops, </w:t>
      </w:r>
      <w:r w:rsidR="00505E64">
        <w:t>leaving the inventory</w:t>
      </w:r>
      <w:r w:rsidR="00026469">
        <w:t xml:space="preserve"> unallocated</w:t>
      </w:r>
      <w:r w:rsidR="005F2DCC" w:rsidRPr="26EF5505">
        <w:t xml:space="preserve">. </w:t>
      </w:r>
      <w:r w:rsidR="00FB16EE">
        <w:t>Then,</w:t>
      </w:r>
      <w:r w:rsidR="00A52D66" w:rsidRPr="26EF5505" w:rsidDel="00842CD2">
        <w:t xml:space="preserve"> </w:t>
      </w:r>
      <w:r w:rsidR="00A52D66" w:rsidRPr="26EF5505">
        <w:t xml:space="preserve">allocation analysts </w:t>
      </w:r>
      <w:r w:rsidR="00842CD2">
        <w:t xml:space="preserve">must </w:t>
      </w:r>
      <w:r w:rsidR="00352EFD" w:rsidRPr="26EF5505">
        <w:t>manual</w:t>
      </w:r>
      <w:r w:rsidR="00842CD2">
        <w:t>ly allocate inventory</w:t>
      </w:r>
      <w:r w:rsidR="00352EFD" w:rsidRPr="26EF5505">
        <w:t xml:space="preserve"> way </w:t>
      </w:r>
      <w:r w:rsidR="00852DDE" w:rsidRPr="26EF5505">
        <w:t xml:space="preserve">or </w:t>
      </w:r>
      <w:r w:rsidR="00842CD2">
        <w:t xml:space="preserve">force </w:t>
      </w:r>
      <w:r w:rsidR="000078BA" w:rsidRPr="26EF5505">
        <w:t xml:space="preserve">different parameters. </w:t>
      </w:r>
      <w:r w:rsidR="00505E64">
        <w:t>Returning</w:t>
      </w:r>
      <w:r w:rsidR="00523107" w:rsidRPr="26EF5505">
        <w:t xml:space="preserve"> to doing things manually led to </w:t>
      </w:r>
      <w:r w:rsidR="009D694D" w:rsidRPr="26EF5505">
        <w:t xml:space="preserve">an increase </w:t>
      </w:r>
      <w:r w:rsidR="00301A24" w:rsidRPr="26EF5505">
        <w:t>in</w:t>
      </w:r>
      <w:r w:rsidR="009D694D" w:rsidRPr="26EF5505">
        <w:t xml:space="preserve"> the processing t</w:t>
      </w:r>
      <w:r w:rsidR="00301A24" w:rsidRPr="26EF5505">
        <w:t>ime</w:t>
      </w:r>
      <w:r w:rsidR="000A7E75" w:rsidRPr="26EF5505">
        <w:t>,</w:t>
      </w:r>
      <w:r w:rsidR="001370D7" w:rsidRPr="26EF5505">
        <w:t xml:space="preserve"> which was </w:t>
      </w:r>
      <w:r w:rsidR="0067781B" w:rsidRPr="26EF5505">
        <w:t>incompatible</w:t>
      </w:r>
      <w:r w:rsidR="001370D7" w:rsidRPr="26EF5505">
        <w:t xml:space="preserve"> with the new weekly allocation</w:t>
      </w:r>
      <w:r w:rsidR="004361A1" w:rsidRPr="26EF5505">
        <w:t xml:space="preserve">. </w:t>
      </w:r>
      <w:r w:rsidR="008D5520" w:rsidRPr="26EF5505">
        <w:t>Changing</w:t>
      </w:r>
      <w:r w:rsidR="008C4C31" w:rsidRPr="26EF5505">
        <w:t xml:space="preserve"> the </w:t>
      </w:r>
      <w:r w:rsidR="004361A1" w:rsidRPr="26EF5505">
        <w:t xml:space="preserve">parameters </w:t>
      </w:r>
      <w:r w:rsidR="00B44065" w:rsidRPr="26EF5505">
        <w:t>skew</w:t>
      </w:r>
      <w:r w:rsidR="00E4443C" w:rsidRPr="26EF5505">
        <w:t>ed</w:t>
      </w:r>
      <w:r w:rsidR="007B6AF3" w:rsidRPr="26EF5505">
        <w:t xml:space="preserve"> the LP result</w:t>
      </w:r>
      <w:r w:rsidR="00E42DE4" w:rsidRPr="26EF5505">
        <w:t>s</w:t>
      </w:r>
      <w:r w:rsidR="00E53692" w:rsidRPr="26EF5505">
        <w:t>, limiting</w:t>
      </w:r>
      <w:r w:rsidR="005B3733" w:rsidRPr="26EF5505">
        <w:t xml:space="preserve"> any optimal allocation of the remaining inventory. </w:t>
      </w:r>
      <w:r w:rsidR="00E53692" w:rsidRPr="26EF5505">
        <w:t xml:space="preserve">Both </w:t>
      </w:r>
      <w:r w:rsidR="00F14D8E" w:rsidRPr="26EF5505">
        <w:t>situation</w:t>
      </w:r>
      <w:r w:rsidR="00A1385C" w:rsidRPr="26EF5505">
        <w:t xml:space="preserve">s </w:t>
      </w:r>
      <w:r w:rsidR="001F0ED3" w:rsidRPr="26EF5505">
        <w:t xml:space="preserve">resulted in </w:t>
      </w:r>
      <w:r w:rsidR="00A1385C" w:rsidRPr="26EF5505">
        <w:t>insufficient SKU allocations</w:t>
      </w:r>
      <w:r w:rsidR="00A86151" w:rsidRPr="26EF5505">
        <w:t xml:space="preserve"> and inventory</w:t>
      </w:r>
      <w:r w:rsidR="008C2275" w:rsidRPr="26EF5505">
        <w:t xml:space="preserve"> left in the distribution centers.</w:t>
      </w:r>
      <w:r w:rsidR="0067781B" w:rsidRPr="26EF5505">
        <w:t xml:space="preserve"> </w:t>
      </w:r>
    </w:p>
    <w:p w14:paraId="2F30831F" w14:textId="5F57C9AB" w:rsidR="00A55F23" w:rsidRDefault="009A1574" w:rsidP="004060F7">
      <w:r>
        <w:t xml:space="preserve">Next Joyce found </w:t>
      </w:r>
      <w:r w:rsidR="30E061F9" w:rsidRPr="00BE0E69">
        <w:t>that</w:t>
      </w:r>
      <w:r w:rsidR="00240ACF" w:rsidRPr="26EF5505">
        <w:t xml:space="preserve"> the tool's underlying logic contains a critical issue: it consistently recommends an allocation total </w:t>
      </w:r>
      <w:r w:rsidR="00F85507">
        <w:t xml:space="preserve">lower than the input target quantity, </w:t>
      </w:r>
      <w:r w:rsidR="00240ACF" w:rsidRPr="26EF5505">
        <w:t>resulting in inaccurate allocation</w:t>
      </w:r>
      <w:r w:rsidR="00B53DCE" w:rsidRPr="26EF5505">
        <w:t xml:space="preserve">. </w:t>
      </w:r>
      <w:r w:rsidR="006C2A8E">
        <w:t xml:space="preserve">Analysts have yet to </w:t>
      </w:r>
      <w:r w:rsidR="00003552">
        <w:t xml:space="preserve">uncover this </w:t>
      </w:r>
      <w:r w:rsidR="00C73E7B" w:rsidRPr="26EF5505" w:rsidDel="006C2A8E">
        <w:t xml:space="preserve">problem </w:t>
      </w:r>
      <w:r w:rsidR="00616629">
        <w:t xml:space="preserve">because of the complex </w:t>
      </w:r>
      <w:r w:rsidR="00B40D71" w:rsidRPr="26EF5505">
        <w:t>nature of the tool</w:t>
      </w:r>
      <w:r>
        <w:t xml:space="preserve">. This </w:t>
      </w:r>
      <w:r w:rsidR="00003552">
        <w:t>revelation</w:t>
      </w:r>
      <w:r w:rsidR="00E313BE" w:rsidRPr="00BE0E69">
        <w:t xml:space="preserve"> impose</w:t>
      </w:r>
      <w:r w:rsidR="00003552" w:rsidRPr="00BE0E69">
        <w:t>s</w:t>
      </w:r>
      <w:r w:rsidR="00E313BE" w:rsidRPr="26EF5505">
        <w:t xml:space="preserve"> a </w:t>
      </w:r>
      <w:r w:rsidR="0049518F" w:rsidRPr="26EF5505">
        <w:t xml:space="preserve">question </w:t>
      </w:r>
      <w:r w:rsidR="00D02993" w:rsidRPr="26EF5505">
        <w:t>about</w:t>
      </w:r>
      <w:r w:rsidR="0049518F" w:rsidRPr="26EF5505">
        <w:t xml:space="preserve"> the previous </w:t>
      </w:r>
      <w:r w:rsidR="005A07B7" w:rsidRPr="26EF5505">
        <w:t>allocation</w:t>
      </w:r>
      <w:r w:rsidR="005B3322" w:rsidRPr="26EF5505">
        <w:t>s</w:t>
      </w:r>
      <w:r w:rsidR="005A07B7" w:rsidRPr="26EF5505">
        <w:t xml:space="preserve"> </w:t>
      </w:r>
      <w:r w:rsidR="0049518F" w:rsidRPr="26EF5505">
        <w:t xml:space="preserve">and a </w:t>
      </w:r>
      <w:r w:rsidR="006E392B" w:rsidRPr="26EF5505">
        <w:t xml:space="preserve">potential </w:t>
      </w:r>
      <w:r w:rsidR="00E313BE" w:rsidRPr="26EF5505">
        <w:t>ris</w:t>
      </w:r>
      <w:r w:rsidR="00C47801" w:rsidRPr="26EF5505">
        <w:t xml:space="preserve">k </w:t>
      </w:r>
      <w:r w:rsidR="006E392B" w:rsidRPr="26EF5505">
        <w:t>for future uses</w:t>
      </w:r>
      <w:r w:rsidR="00760A65" w:rsidRPr="26EF5505">
        <w:t xml:space="preserve"> of </w:t>
      </w:r>
      <w:r w:rsidR="00F338CA" w:rsidRPr="26EF5505">
        <w:t>JIAT</w:t>
      </w:r>
      <w:r w:rsidR="00D336A7">
        <w:t xml:space="preserve">. If the allocation is inaccurate and </w:t>
      </w:r>
      <w:r w:rsidR="00003552">
        <w:t>no one</w:t>
      </w:r>
      <w:r w:rsidR="007905A2">
        <w:t xml:space="preserve"> notices, what are the risks to the business and </w:t>
      </w:r>
      <w:r w:rsidR="00003552">
        <w:t>sell-through</w:t>
      </w:r>
      <w:r w:rsidR="007905A2">
        <w:t xml:space="preserve"> rates</w:t>
      </w:r>
      <w:r w:rsidR="007531CD">
        <w:t>?</w:t>
      </w:r>
      <w:r w:rsidR="004D3840">
        <w:t xml:space="preserve"> Therefore</w:t>
      </w:r>
      <w:r w:rsidR="47ADC8D8" w:rsidRPr="00BE0E69">
        <w:t>,</w:t>
      </w:r>
      <w:r w:rsidR="004D3840">
        <w:t xml:space="preserve"> model </w:t>
      </w:r>
      <w:r w:rsidR="007531CD">
        <w:t>explainability</w:t>
      </w:r>
      <w:r w:rsidR="004D3840">
        <w:t xml:space="preserve"> is crucial</w:t>
      </w:r>
      <w:r w:rsidR="00F338CA" w:rsidRPr="26EF5505" w:rsidDel="00D336A7">
        <w:t>.</w:t>
      </w:r>
    </w:p>
    <w:p w14:paraId="5D4B6456" w14:textId="661150AF" w:rsidR="00594238" w:rsidRDefault="007905A2" w:rsidP="00240ACF">
      <w:pPr>
        <w:pStyle w:val="NoSpacing"/>
        <w:spacing w:line="360" w:lineRule="auto"/>
        <w:ind w:firstLine="43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Finally, </w:t>
      </w:r>
      <w:r w:rsidR="00CE2C75" w:rsidRPr="26EF5505">
        <w:rPr>
          <w:sz w:val="24"/>
          <w:szCs w:val="24"/>
        </w:rPr>
        <w:t xml:space="preserve">the tool </w:t>
      </w:r>
      <w:r w:rsidR="00505E64">
        <w:rPr>
          <w:sz w:val="24"/>
          <w:szCs w:val="24"/>
        </w:rPr>
        <w:t>needs better</w:t>
      </w:r>
      <w:r w:rsidR="00CE2C75" w:rsidRPr="26EF5505">
        <w:rPr>
          <w:sz w:val="24"/>
          <w:szCs w:val="24"/>
        </w:rPr>
        <w:t xml:space="preserve"> user experience design</w:t>
      </w:r>
      <w:r w:rsidR="00866A8E" w:rsidRPr="26EF5505">
        <w:rPr>
          <w:sz w:val="24"/>
          <w:szCs w:val="24"/>
        </w:rPr>
        <w:t xml:space="preserve">. Users have reported </w:t>
      </w:r>
      <w:r w:rsidR="00505E64">
        <w:rPr>
          <w:sz w:val="24"/>
          <w:szCs w:val="24"/>
        </w:rPr>
        <w:t>difficulty</w:t>
      </w:r>
      <w:r w:rsidR="00866A8E" w:rsidRPr="26EF5505">
        <w:rPr>
          <w:sz w:val="24"/>
          <w:szCs w:val="24"/>
        </w:rPr>
        <w:t xml:space="preserve"> navigating the </w:t>
      </w:r>
      <w:r w:rsidR="004621C0" w:rsidRPr="26EF5505">
        <w:rPr>
          <w:sz w:val="24"/>
          <w:szCs w:val="24"/>
        </w:rPr>
        <w:t xml:space="preserve">tool </w:t>
      </w:r>
      <w:r w:rsidR="00866A8E" w:rsidRPr="26EF5505">
        <w:rPr>
          <w:sz w:val="24"/>
          <w:szCs w:val="24"/>
        </w:rPr>
        <w:t>interface</w:t>
      </w:r>
      <w:r w:rsidR="0096307E" w:rsidRPr="26EF5505">
        <w:rPr>
          <w:sz w:val="24"/>
          <w:szCs w:val="24"/>
        </w:rPr>
        <w:t xml:space="preserve"> and </w:t>
      </w:r>
      <w:r w:rsidR="00866A8E" w:rsidRPr="26EF5505">
        <w:rPr>
          <w:sz w:val="24"/>
          <w:szCs w:val="24"/>
        </w:rPr>
        <w:t>encountering unclear error messages</w:t>
      </w:r>
      <w:r w:rsidR="0096307E" w:rsidRPr="26EF5505">
        <w:rPr>
          <w:sz w:val="24"/>
          <w:szCs w:val="24"/>
        </w:rPr>
        <w:t xml:space="preserve">. </w:t>
      </w:r>
      <w:r w:rsidR="00866A8E" w:rsidRPr="26EF5505">
        <w:rPr>
          <w:sz w:val="24"/>
          <w:szCs w:val="24"/>
        </w:rPr>
        <w:t xml:space="preserve">These shortcomings can be attributed to a lack of consideration for creating </w:t>
      </w:r>
      <w:r w:rsidR="004541A0" w:rsidRPr="26EF5505">
        <w:rPr>
          <w:sz w:val="24"/>
          <w:szCs w:val="24"/>
        </w:rPr>
        <w:t xml:space="preserve">a </w:t>
      </w:r>
      <w:r w:rsidR="00866A8E" w:rsidRPr="26EF5505">
        <w:rPr>
          <w:sz w:val="24"/>
          <w:szCs w:val="24"/>
        </w:rPr>
        <w:t>user-centric design, as well as a failure to provide adequate user training</w:t>
      </w:r>
      <w:r w:rsidR="00C109C0">
        <w:rPr>
          <w:sz w:val="24"/>
          <w:szCs w:val="24"/>
        </w:rPr>
        <w:t>, error handling</w:t>
      </w:r>
      <w:r w:rsidR="0096307E" w:rsidRPr="26EF5505" w:rsidDel="00C109C0">
        <w:rPr>
          <w:sz w:val="24"/>
          <w:szCs w:val="24"/>
        </w:rPr>
        <w:t xml:space="preserve"> </w:t>
      </w:r>
      <w:r w:rsidR="0096307E" w:rsidRPr="26EF5505">
        <w:rPr>
          <w:sz w:val="24"/>
          <w:szCs w:val="24"/>
        </w:rPr>
        <w:t xml:space="preserve">or </w:t>
      </w:r>
      <w:r w:rsidR="00842717" w:rsidRPr="26EF5505">
        <w:rPr>
          <w:sz w:val="24"/>
          <w:szCs w:val="24"/>
        </w:rPr>
        <w:t xml:space="preserve">guide documents </w:t>
      </w:r>
      <w:r w:rsidR="0096307E" w:rsidRPr="26EF5505">
        <w:rPr>
          <w:sz w:val="24"/>
          <w:szCs w:val="24"/>
        </w:rPr>
        <w:t xml:space="preserve">prior </w:t>
      </w:r>
      <w:r w:rsidR="1D174D4D" w:rsidRPr="26EF5505">
        <w:rPr>
          <w:sz w:val="24"/>
          <w:szCs w:val="24"/>
        </w:rPr>
        <w:t>to</w:t>
      </w:r>
      <w:r w:rsidR="0096307E" w:rsidRPr="26EF5505">
        <w:rPr>
          <w:sz w:val="24"/>
          <w:szCs w:val="24"/>
        </w:rPr>
        <w:t xml:space="preserve"> using the tool</w:t>
      </w:r>
      <w:r w:rsidR="00866A8E" w:rsidRPr="26EF5505">
        <w:rPr>
          <w:sz w:val="24"/>
          <w:szCs w:val="24"/>
        </w:rPr>
        <w:t>.</w:t>
      </w:r>
    </w:p>
    <w:p w14:paraId="22B7E4C5" w14:textId="77777777" w:rsidR="00A55F23" w:rsidRDefault="00A55F23" w:rsidP="00240ACF">
      <w:pPr>
        <w:pStyle w:val="NoSpacing"/>
        <w:spacing w:line="360" w:lineRule="auto"/>
        <w:ind w:firstLine="432"/>
        <w:jc w:val="both"/>
        <w:rPr>
          <w:sz w:val="24"/>
          <w:szCs w:val="24"/>
        </w:rPr>
      </w:pPr>
    </w:p>
    <w:p w14:paraId="737F310D" w14:textId="30552DA1" w:rsidR="0A9C338C" w:rsidRDefault="005F0C97" w:rsidP="00240ACF">
      <w:pPr>
        <w:pStyle w:val="NoSpacing"/>
        <w:spacing w:line="360" w:lineRule="auto"/>
        <w:ind w:firstLine="432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Now that Joyce has done a descriptive analysis</w:t>
      </w:r>
      <w:r w:rsidR="004D797D">
        <w:rPr>
          <w:sz w:val="24"/>
          <w:szCs w:val="24"/>
        </w:rPr>
        <w:t xml:space="preserve">, he needs to </w:t>
      </w:r>
      <w:r w:rsidR="00BF532B">
        <w:rPr>
          <w:sz w:val="24"/>
          <w:szCs w:val="24"/>
        </w:rPr>
        <w:t>decide if</w:t>
      </w:r>
      <w:r w:rsidR="004D797D">
        <w:rPr>
          <w:sz w:val="24"/>
          <w:szCs w:val="24"/>
        </w:rPr>
        <w:t xml:space="preserve"> the proble</w:t>
      </w:r>
      <w:r w:rsidR="00BF532B">
        <w:rPr>
          <w:sz w:val="24"/>
          <w:szCs w:val="24"/>
        </w:rPr>
        <w:t>ms</w:t>
      </w:r>
      <w:r w:rsidR="004D797D">
        <w:rPr>
          <w:sz w:val="24"/>
          <w:szCs w:val="24"/>
        </w:rPr>
        <w:t xml:space="preserve"> </w:t>
      </w:r>
      <w:r w:rsidR="00BF532B">
        <w:rPr>
          <w:sz w:val="24"/>
          <w:szCs w:val="24"/>
        </w:rPr>
        <w:t>are</w:t>
      </w:r>
      <w:r w:rsidR="004D797D">
        <w:rPr>
          <w:sz w:val="24"/>
          <w:szCs w:val="24"/>
        </w:rPr>
        <w:t xml:space="preserve"> fixable and </w:t>
      </w:r>
      <w:r w:rsidR="00CB1744">
        <w:rPr>
          <w:sz w:val="24"/>
          <w:szCs w:val="24"/>
        </w:rPr>
        <w:t xml:space="preserve">whether to pursue the use of JIAT for the </w:t>
      </w:r>
      <w:r w:rsidR="00086EC8">
        <w:rPr>
          <w:sz w:val="24"/>
          <w:szCs w:val="24"/>
        </w:rPr>
        <w:t>Christmas season</w:t>
      </w:r>
      <w:r w:rsidR="00527D76">
        <w:rPr>
          <w:sz w:val="24"/>
          <w:szCs w:val="24"/>
        </w:rPr>
        <w:t xml:space="preserve"> and so on</w:t>
      </w:r>
      <w:r w:rsidR="00086EC8">
        <w:rPr>
          <w:sz w:val="24"/>
          <w:szCs w:val="24"/>
        </w:rPr>
        <w:t xml:space="preserve">. </w:t>
      </w:r>
    </w:p>
    <w:p w14:paraId="66F3CE40" w14:textId="3DCFA8A9" w:rsidR="0052162B" w:rsidRDefault="0052162B" w:rsidP="004060F7">
      <w:pPr>
        <w:pStyle w:val="Heading1"/>
      </w:pPr>
      <w:r>
        <w:t>Detailed Recommendations</w:t>
      </w:r>
      <w:r w:rsidR="004D124D">
        <w:t xml:space="preserve"> &amp; Impact</w:t>
      </w:r>
    </w:p>
    <w:p w14:paraId="5F7FF171" w14:textId="3EF0949B" w:rsidR="00A55F23" w:rsidRDefault="007B7CF9" w:rsidP="004060F7">
      <w:r>
        <w:t xml:space="preserve">The </w:t>
      </w:r>
      <w:r w:rsidR="00AD63E3">
        <w:t>problems that JIAT caused can be addressed</w:t>
      </w:r>
      <w:r w:rsidR="00F675D4">
        <w:t xml:space="preserve"> by careful management and </w:t>
      </w:r>
      <w:r w:rsidR="0026627C">
        <w:t>improvements</w:t>
      </w:r>
      <w:r w:rsidR="007A3805">
        <w:t>. O</w:t>
      </w:r>
      <w:r w:rsidR="78726746" w:rsidRPr="5B1034C8">
        <w:t xml:space="preserve">ur recommendations </w:t>
      </w:r>
      <w:r w:rsidR="007A3805">
        <w:t xml:space="preserve">for this situation </w:t>
      </w:r>
      <w:r w:rsidR="78726746" w:rsidRPr="5B1034C8">
        <w:t xml:space="preserve">are </w:t>
      </w:r>
      <w:r w:rsidR="45E2D50D" w:rsidRPr="58206F26">
        <w:t>t</w:t>
      </w:r>
      <w:r w:rsidR="7AA46F42" w:rsidRPr="58206F26">
        <w:t>wo</w:t>
      </w:r>
      <w:r w:rsidR="78726746" w:rsidRPr="5B1034C8">
        <w:t>-</w:t>
      </w:r>
      <w:r w:rsidR="2977274D" w:rsidRPr="58A48900">
        <w:t>fold</w:t>
      </w:r>
      <w:r w:rsidR="78726746" w:rsidRPr="5B1034C8">
        <w:t xml:space="preserve">: </w:t>
      </w:r>
      <w:r w:rsidR="007A3805">
        <w:t xml:space="preserve">continue using the tool by </w:t>
      </w:r>
      <w:r w:rsidR="00170FFA">
        <w:t>fixing</w:t>
      </w:r>
      <w:r w:rsidR="5DC8A156" w:rsidRPr="5B1034C8">
        <w:t xml:space="preserve"> the </w:t>
      </w:r>
      <w:r w:rsidR="007A3805">
        <w:t>tool’s</w:t>
      </w:r>
      <w:r w:rsidR="5DC8A156" w:rsidRPr="5B1034C8">
        <w:t xml:space="preserve"> c</w:t>
      </w:r>
      <w:r w:rsidR="00D705E6">
        <w:t>ode</w:t>
      </w:r>
      <w:r w:rsidR="5DC8A156" w:rsidRPr="5B1034C8">
        <w:t xml:space="preserve"> and </w:t>
      </w:r>
      <w:r w:rsidR="006F4585">
        <w:t>improving</w:t>
      </w:r>
      <w:r w:rsidR="00313A8D">
        <w:t xml:space="preserve"> the </w:t>
      </w:r>
      <w:r w:rsidR="00EE7CA8">
        <w:t xml:space="preserve">process </w:t>
      </w:r>
      <w:r w:rsidR="008811E4">
        <w:t xml:space="preserve">with which the tool operates. </w:t>
      </w:r>
      <w:r w:rsidR="009A658E">
        <w:t>The tool</w:t>
      </w:r>
      <w:r w:rsidR="00943BE7">
        <w:t xml:space="preserve">’s inaccuracy </w:t>
      </w:r>
      <w:r w:rsidR="00C62AEB">
        <w:t>is forcing JOANN</w:t>
      </w:r>
      <w:r w:rsidR="00B83354">
        <w:t xml:space="preserve"> to</w:t>
      </w:r>
      <w:r w:rsidR="00F17F3B">
        <w:t xml:space="preserve"> have additional cost and work. </w:t>
      </w:r>
      <w:r w:rsidR="03ECA2A6" w:rsidRPr="58A48900">
        <w:t xml:space="preserve">In addition, </w:t>
      </w:r>
      <w:r w:rsidR="00F17F3B">
        <w:t>the</w:t>
      </w:r>
      <w:r w:rsidR="00A62CFE">
        <w:t xml:space="preserve"> operations team operates </w:t>
      </w:r>
      <w:r w:rsidR="00F72E3B">
        <w:t>biweekly</w:t>
      </w:r>
      <w:r w:rsidR="00A62CFE">
        <w:t xml:space="preserve"> while the tool </w:t>
      </w:r>
      <w:r w:rsidR="0026627C">
        <w:t>predicts</w:t>
      </w:r>
      <w:r w:rsidR="00A62CFE">
        <w:t xml:space="preserve"> weekly. </w:t>
      </w:r>
      <w:r w:rsidR="001E4E67">
        <w:t>Therefore,</w:t>
      </w:r>
      <w:r w:rsidR="00A62CFE">
        <w:t xml:space="preserve"> </w:t>
      </w:r>
      <w:r w:rsidR="78A8CE99" w:rsidRPr="58A48900">
        <w:t xml:space="preserve">the </w:t>
      </w:r>
      <w:r w:rsidR="00F447EC">
        <w:t xml:space="preserve">process </w:t>
      </w:r>
      <w:r w:rsidR="2EE87FA8" w:rsidRPr="58A48900">
        <w:t>itself needs some restructu</w:t>
      </w:r>
      <w:r w:rsidR="0033735C">
        <w:t>ring</w:t>
      </w:r>
      <w:r w:rsidR="2EE87FA8" w:rsidRPr="58A48900">
        <w:t xml:space="preserve"> </w:t>
      </w:r>
      <w:r w:rsidR="00F447EC">
        <w:t>to add</w:t>
      </w:r>
      <w:r w:rsidR="005B1234">
        <w:t>ress</w:t>
      </w:r>
      <w:r w:rsidR="38D5C571" w:rsidRPr="58A48900">
        <w:t xml:space="preserve"> these issues</w:t>
      </w:r>
      <w:r w:rsidR="005B1234" w:rsidRPr="58A48900">
        <w:t>.</w:t>
      </w:r>
      <w:r w:rsidR="009A658E">
        <w:t xml:space="preserve"> </w:t>
      </w:r>
      <w:r w:rsidR="005B1234">
        <w:t>We recommend</w:t>
      </w:r>
      <w:r w:rsidR="00C263EC">
        <w:t xml:space="preserve"> </w:t>
      </w:r>
      <w:r w:rsidR="000A6401">
        <w:t xml:space="preserve">Joyce </w:t>
      </w:r>
      <w:r w:rsidR="3D30180D" w:rsidRPr="58A48900">
        <w:t xml:space="preserve">adopt </w:t>
      </w:r>
      <w:r w:rsidR="000A6401">
        <w:t xml:space="preserve">an agile </w:t>
      </w:r>
      <w:r w:rsidR="0026627C">
        <w:t>methodology to accelerate development and</w:t>
      </w:r>
      <w:r w:rsidR="005B1234">
        <w:t xml:space="preserve"> </w:t>
      </w:r>
      <w:r w:rsidR="0087500C">
        <w:t xml:space="preserve">operate </w:t>
      </w:r>
      <w:r w:rsidR="006F4585">
        <w:t>collaboratively</w:t>
      </w:r>
      <w:r w:rsidR="005B1234">
        <w:t xml:space="preserve"> to </w:t>
      </w:r>
      <w:r w:rsidR="00F72E3B">
        <w:t>rebuild</w:t>
      </w:r>
      <w:r w:rsidR="005B1234">
        <w:t xml:space="preserve"> trust</w:t>
      </w:r>
      <w:r w:rsidR="0026627C">
        <w:t>.</w:t>
      </w:r>
      <w:r w:rsidR="005B1234">
        <w:t xml:space="preserve"> </w:t>
      </w:r>
    </w:p>
    <w:p w14:paraId="23B5339A" w14:textId="20126415" w:rsidR="00A55F23" w:rsidRDefault="009D1F45" w:rsidP="004060F7">
      <w:r>
        <w:t xml:space="preserve">Joyce </w:t>
      </w:r>
      <w:r w:rsidR="002F57E6">
        <w:t>should s</w:t>
      </w:r>
      <w:r w:rsidR="6A52862F" w:rsidRPr="5B1034C8">
        <w:t>tart with</w:t>
      </w:r>
      <w:r w:rsidR="00CE3A45">
        <w:t xml:space="preserve"> fixing</w:t>
      </w:r>
      <w:r w:rsidR="6A52862F" w:rsidRPr="5B1034C8">
        <w:t xml:space="preserve"> the tool</w:t>
      </w:r>
      <w:r w:rsidR="002F57E6">
        <w:t>.</w:t>
      </w:r>
      <w:r w:rsidR="005D5690">
        <w:t xml:space="preserve"> We recommend </w:t>
      </w:r>
      <w:r w:rsidR="00F72E3B">
        <w:t xml:space="preserve">that </w:t>
      </w:r>
      <w:r w:rsidR="005D5690">
        <w:t xml:space="preserve">the tool </w:t>
      </w:r>
      <w:r w:rsidR="005F7C09">
        <w:t>continues</w:t>
      </w:r>
      <w:r w:rsidR="005D5690">
        <w:t xml:space="preserve"> to be used as JOANN will require </w:t>
      </w:r>
      <w:r w:rsidR="005F7C09">
        <w:t>a</w:t>
      </w:r>
      <w:r w:rsidR="005D5690">
        <w:t xml:space="preserve"> </w:t>
      </w:r>
      <w:r w:rsidR="005F7C09">
        <w:t xml:space="preserve">technologically augmented method of </w:t>
      </w:r>
      <w:r w:rsidR="00D11593">
        <w:t>decision-making</w:t>
      </w:r>
      <w:r w:rsidR="005F7C09">
        <w:t xml:space="preserve"> and forecasting. The company has long </w:t>
      </w:r>
      <w:r w:rsidR="615A75C7" w:rsidRPr="58A48900">
        <w:t xml:space="preserve">ordering </w:t>
      </w:r>
      <w:r w:rsidR="005F7C09">
        <w:t>lead times (often 2 months or more</w:t>
      </w:r>
      <w:r w:rsidR="00D11593">
        <w:t>) and</w:t>
      </w:r>
      <w:r w:rsidR="005F7C09">
        <w:t xml:space="preserve"> </w:t>
      </w:r>
      <w:r w:rsidR="00F72E3B">
        <w:t xml:space="preserve">can only store inventory </w:t>
      </w:r>
      <w:r w:rsidR="00DB3883">
        <w:t>for</w:t>
      </w:r>
      <w:r w:rsidR="00F72E3B">
        <w:t xml:space="preserve"> a short time</w:t>
      </w:r>
      <w:r w:rsidR="00213162">
        <w:t>.</w:t>
      </w:r>
      <w:r w:rsidR="008905E1">
        <w:t xml:space="preserve"> </w:t>
      </w:r>
      <w:r w:rsidR="006653DF">
        <w:t xml:space="preserve">Joyce should </w:t>
      </w:r>
      <w:r w:rsidR="7B78B28B" w:rsidRPr="58A48900">
        <w:t>first understand</w:t>
      </w:r>
      <w:r w:rsidR="006653DF">
        <w:t xml:space="preserve"> the </w:t>
      </w:r>
      <w:r w:rsidR="490FCD92" w:rsidRPr="58A48900">
        <w:t xml:space="preserve">causes of </w:t>
      </w:r>
      <w:r w:rsidR="006653DF" w:rsidRPr="58A48900">
        <w:t xml:space="preserve">the </w:t>
      </w:r>
      <w:r w:rsidR="006653DF">
        <w:t>errors</w:t>
      </w:r>
      <w:r w:rsidR="000B6CB0">
        <w:t xml:space="preserve"> detected</w:t>
      </w:r>
      <w:r w:rsidR="000B6CB0" w:rsidRPr="58A48900">
        <w:t>.</w:t>
      </w:r>
      <w:r w:rsidR="000B6CB0">
        <w:t xml:space="preserve"> </w:t>
      </w:r>
      <w:r w:rsidR="00DB3883" w:rsidRPr="00DB3883">
        <w:t xml:space="preserve">Some issues will be fixed by updating the </w:t>
      </w:r>
      <w:r w:rsidR="1FFF5AF9" w:rsidRPr="58A48900">
        <w:t xml:space="preserve">software </w:t>
      </w:r>
      <w:r w:rsidR="00DB3883" w:rsidRPr="00DB3883">
        <w:t xml:space="preserve">to avoid errors and font load </w:t>
      </w:r>
      <w:r w:rsidR="00C7627F" w:rsidRPr="00DB3883">
        <w:t>inventory</w:t>
      </w:r>
      <w:r w:rsidR="00DB3883" w:rsidRPr="00DB3883">
        <w:t xml:space="preserve"> management</w:t>
      </w:r>
      <w:r w:rsidR="001532AD">
        <w:t>.</w:t>
      </w:r>
    </w:p>
    <w:p w14:paraId="24A08AC0" w14:textId="51DB642D" w:rsidR="00A55F23" w:rsidRDefault="00371687" w:rsidP="004060F7">
      <w:r>
        <w:t xml:space="preserve">To further update the </w:t>
      </w:r>
      <w:r w:rsidR="00DB3883">
        <w:t>tool,</w:t>
      </w:r>
      <w:r>
        <w:t xml:space="preserve"> </w:t>
      </w:r>
      <w:r w:rsidR="00DB3883" w:rsidRPr="00DB3883">
        <w:t xml:space="preserve">developing an intuitive user interface and user experience will be crucial </w:t>
      </w:r>
      <w:r w:rsidR="5405B25C" w:rsidRPr="5B1034C8">
        <w:t xml:space="preserve">to empower employees with </w:t>
      </w:r>
      <w:r w:rsidRPr="58A48900">
        <w:t>a</w:t>
      </w:r>
      <w:r w:rsidR="0B9AC838" w:rsidRPr="58A48900">
        <w:t xml:space="preserve"> user-friendly</w:t>
      </w:r>
      <w:r w:rsidRPr="58A48900">
        <w:t xml:space="preserve"> tool </w:t>
      </w:r>
      <w:r>
        <w:t xml:space="preserve">they want to use. </w:t>
      </w:r>
      <w:r w:rsidR="05B863F6" w:rsidRPr="58A48900">
        <w:t>F</w:t>
      </w:r>
      <w:r w:rsidR="1536DB1F" w:rsidRPr="58A48900">
        <w:t>ields</w:t>
      </w:r>
      <w:r w:rsidR="1536DB1F" w:rsidRPr="727B0AFC">
        <w:t xml:space="preserve"> </w:t>
      </w:r>
      <w:r w:rsidR="0073007A">
        <w:t xml:space="preserve">filled by </w:t>
      </w:r>
      <w:r w:rsidR="1536DB1F" w:rsidRPr="62E1F057">
        <w:t>default</w:t>
      </w:r>
      <w:r w:rsidR="00CC0AC9">
        <w:t xml:space="preserve">, </w:t>
      </w:r>
      <w:r w:rsidR="0115445E" w:rsidRPr="68E8CCB6">
        <w:t>a semi-automated</w:t>
      </w:r>
      <w:r w:rsidR="5BE2FE7E" w:rsidRPr="08E344CD">
        <w:t xml:space="preserve"> </w:t>
      </w:r>
      <w:r w:rsidR="00DB3883" w:rsidRPr="08E344CD">
        <w:t>process,</w:t>
      </w:r>
      <w:r w:rsidR="00CC0AC9">
        <w:t xml:space="preserve"> and a clear </w:t>
      </w:r>
      <w:r w:rsidR="008C3E75">
        <w:t xml:space="preserve">default value in case of errors </w:t>
      </w:r>
      <w:r w:rsidR="00CC7915">
        <w:t xml:space="preserve">are </w:t>
      </w:r>
      <w:proofErr w:type="gramStart"/>
      <w:r w:rsidR="00FE21B5">
        <w:t>key ways</w:t>
      </w:r>
      <w:proofErr w:type="gramEnd"/>
      <w:r w:rsidR="00436B3B">
        <w:t xml:space="preserve"> to fix the issues</w:t>
      </w:r>
      <w:r w:rsidR="1536DB1F" w:rsidRPr="08E344CD">
        <w:t>.</w:t>
      </w:r>
      <w:r w:rsidR="00436B3B">
        <w:t xml:space="preserve"> Once implemented, these changes will </w:t>
      </w:r>
      <w:r w:rsidR="004770A7">
        <w:t xml:space="preserve">help avoid the </w:t>
      </w:r>
      <w:r w:rsidR="003501FB">
        <w:t>pitfalls</w:t>
      </w:r>
      <w:r w:rsidR="004770A7">
        <w:t xml:space="preserve"> of the </w:t>
      </w:r>
      <w:r w:rsidR="00DB3883">
        <w:t>Halloween</w:t>
      </w:r>
      <w:r w:rsidR="004770A7">
        <w:t xml:space="preserve"> season</w:t>
      </w:r>
      <w:r w:rsidR="00DB3883">
        <w:t>,</w:t>
      </w:r>
      <w:r w:rsidR="004770A7">
        <w:t xml:space="preserve"> where no default logic </w:t>
      </w:r>
      <w:r w:rsidR="00FE21B5">
        <w:t>exists</w:t>
      </w:r>
      <w:r w:rsidR="004770A7">
        <w:t xml:space="preserve">, and the lack of clear </w:t>
      </w:r>
      <w:r w:rsidR="009B6282">
        <w:t xml:space="preserve">understanding of error codes </w:t>
      </w:r>
      <w:r w:rsidR="00DB3883">
        <w:t>leads</w:t>
      </w:r>
      <w:r w:rsidR="009B6282">
        <w:t xml:space="preserve"> to wasted time and </w:t>
      </w:r>
      <w:r w:rsidR="0008405A">
        <w:t>mistrust of the tool.</w:t>
      </w:r>
    </w:p>
    <w:p w14:paraId="2AB25FE6" w14:textId="3FEED5A0" w:rsidR="00A2128C" w:rsidRDefault="00D70172" w:rsidP="004060F7">
      <w:r w:rsidRPr="00D70172">
        <w:t xml:space="preserve">User acceptance testing (UAT) is strongly recommended to implement changes </w:t>
      </w:r>
      <w:r w:rsidR="00394F80">
        <w:t>and</w:t>
      </w:r>
      <w:r w:rsidRPr="00D70172">
        <w:t xml:space="preserve"> regular updates</w:t>
      </w:r>
      <w:r w:rsidR="0008405A">
        <w:t>. UAT</w:t>
      </w:r>
      <w:r w:rsidR="00436B3B" w:rsidRPr="3B1926B8">
        <w:t xml:space="preserve"> allow</w:t>
      </w:r>
      <w:r w:rsidR="0008405A">
        <w:t>s Joyce</w:t>
      </w:r>
      <w:r w:rsidR="00436B3B" w:rsidRPr="3B1926B8">
        <w:t xml:space="preserve"> to gather qualitative</w:t>
      </w:r>
      <w:r w:rsidR="0008405A">
        <w:t xml:space="preserve"> and quantitative</w:t>
      </w:r>
      <w:r w:rsidR="00436B3B" w:rsidRPr="3B1926B8">
        <w:t xml:space="preserve"> feedback on the </w:t>
      </w:r>
      <w:r>
        <w:t>tool’s</w:t>
      </w:r>
      <w:r w:rsidR="00436B3B" w:rsidRPr="3B1926B8">
        <w:t xml:space="preserve"> usage and performance</w:t>
      </w:r>
      <w:r w:rsidR="00EE5AB2">
        <w:t xml:space="preserve">. UAT would help </w:t>
      </w:r>
      <w:r w:rsidR="00436B3B" w:rsidRPr="3B1926B8">
        <w:t xml:space="preserve">make </w:t>
      </w:r>
      <w:r w:rsidR="00EE5AB2">
        <w:t xml:space="preserve">the tool </w:t>
      </w:r>
      <w:r w:rsidR="62D1A2B5" w:rsidRPr="58A48900">
        <w:t xml:space="preserve">more </w:t>
      </w:r>
      <w:r w:rsidR="00EE5AB2">
        <w:t xml:space="preserve">intuitive and </w:t>
      </w:r>
      <w:r w:rsidR="00436B3B" w:rsidRPr="3B1926B8">
        <w:t>efficient.</w:t>
      </w:r>
      <w:r w:rsidR="00FA0189">
        <w:t xml:space="preserve"> A draft UAT framework </w:t>
      </w:r>
      <w:r w:rsidR="00AA375B">
        <w:t xml:space="preserve">is available in </w:t>
      </w:r>
      <w:r w:rsidR="00024213">
        <w:t>exhibit</w:t>
      </w:r>
      <w:r w:rsidR="00AA375B">
        <w:t xml:space="preserve"> </w:t>
      </w:r>
      <w:r w:rsidR="006F4585">
        <w:t xml:space="preserve">1 for reference. </w:t>
      </w:r>
      <w:r w:rsidR="006F4585" w:rsidRPr="3B1926B8">
        <w:t>An</w:t>
      </w:r>
      <w:r w:rsidR="00436B3B" w:rsidRPr="3B1926B8">
        <w:t xml:space="preserve"> adequate feedback loop</w:t>
      </w:r>
      <w:r w:rsidR="00436B3B" w:rsidRPr="3F621285">
        <w:t xml:space="preserve"> </w:t>
      </w:r>
      <w:r w:rsidR="00436B3B" w:rsidRPr="62B4288C">
        <w:t>between inventory managers</w:t>
      </w:r>
      <w:r w:rsidR="48C7DE85" w:rsidRPr="58A48900">
        <w:t>, inventory allocation analysts</w:t>
      </w:r>
      <w:r w:rsidR="00436B3B" w:rsidRPr="3B1926B8">
        <w:t xml:space="preserve"> </w:t>
      </w:r>
      <w:r w:rsidR="00436B3B" w:rsidRPr="396492A1">
        <w:t>and the IT</w:t>
      </w:r>
      <w:r w:rsidR="00436B3B" w:rsidRPr="5B2B49D0">
        <w:t xml:space="preserve"> </w:t>
      </w:r>
      <w:r w:rsidR="00436B3B" w:rsidRPr="16A5EB95">
        <w:t xml:space="preserve">department </w:t>
      </w:r>
      <w:r w:rsidR="00436B3B" w:rsidRPr="3B1926B8">
        <w:t xml:space="preserve">to fix </w:t>
      </w:r>
      <w:r w:rsidR="003501FB">
        <w:t>errors</w:t>
      </w:r>
      <w:r w:rsidR="00436B3B" w:rsidRPr="3B1926B8">
        <w:t xml:space="preserve"> </w:t>
      </w:r>
      <w:r w:rsidR="00A2128C">
        <w:t>quickly</w:t>
      </w:r>
      <w:r w:rsidR="00436B3B" w:rsidRPr="3B1926B8">
        <w:t xml:space="preserve"> </w:t>
      </w:r>
      <w:r w:rsidR="0088517D">
        <w:t>should</w:t>
      </w:r>
      <w:r w:rsidR="00436B3B" w:rsidRPr="3B1926B8">
        <w:t xml:space="preserve"> be implemented; for example, a collaborative project management tool such as </w:t>
      </w:r>
      <w:r w:rsidR="00436B3B" w:rsidRPr="1A0B2151">
        <w:rPr>
          <w:i/>
          <w:iCs/>
        </w:rPr>
        <w:t>jira</w:t>
      </w:r>
      <w:r w:rsidR="003501FB">
        <w:rPr>
          <w:i/>
          <w:iCs/>
        </w:rPr>
        <w:t xml:space="preserve"> </w:t>
      </w:r>
      <w:r w:rsidR="003501FB" w:rsidRPr="003501FB">
        <w:t>augments</w:t>
      </w:r>
      <w:r w:rsidR="003501FB">
        <w:rPr>
          <w:i/>
          <w:iCs/>
        </w:rPr>
        <w:t xml:space="preserve"> </w:t>
      </w:r>
      <w:r w:rsidR="00436B3B" w:rsidRPr="3B1926B8">
        <w:t xml:space="preserve">communication between inventory </w:t>
      </w:r>
      <w:r w:rsidR="308029F8" w:rsidRPr="58A48900">
        <w:t>analysts</w:t>
      </w:r>
      <w:r w:rsidR="00436B3B" w:rsidRPr="3B1926B8">
        <w:t xml:space="preserve"> and developers. </w:t>
      </w:r>
    </w:p>
    <w:p w14:paraId="642996C5" w14:textId="77777777" w:rsidR="00A55F23" w:rsidRDefault="00A55F23" w:rsidP="004060F7"/>
    <w:p w14:paraId="06057033" w14:textId="24D69C53" w:rsidR="00A55F23" w:rsidRDefault="004F3DFD" w:rsidP="004060F7">
      <w:r>
        <w:lastRenderedPageBreak/>
        <w:t xml:space="preserve">After </w:t>
      </w:r>
      <w:r w:rsidR="00A2128C">
        <w:t>examining</w:t>
      </w:r>
      <w:r>
        <w:t xml:space="preserve"> the </w:t>
      </w:r>
      <w:r w:rsidR="008C544F">
        <w:t xml:space="preserve">recommendations above </w:t>
      </w:r>
      <w:r w:rsidR="007A2B8F">
        <w:t xml:space="preserve">and </w:t>
      </w:r>
      <w:r w:rsidR="004824FF">
        <w:t xml:space="preserve">the </w:t>
      </w:r>
      <w:r w:rsidR="007A2B8F">
        <w:t>literature</w:t>
      </w:r>
      <w:r w:rsidR="001E4E67">
        <w:t>,</w:t>
      </w:r>
      <w:r w:rsidR="007A2B8F">
        <w:t xml:space="preserve"> </w:t>
      </w:r>
      <w:r w:rsidR="008C544F">
        <w:t xml:space="preserve">we </w:t>
      </w:r>
      <w:r w:rsidR="00546005">
        <w:t>estimate that by fixing the</w:t>
      </w:r>
      <w:r w:rsidR="00B64EA0">
        <w:t xml:space="preserve"> inventory allocation</w:t>
      </w:r>
      <w:r w:rsidR="00546005">
        <w:t xml:space="preserve"> </w:t>
      </w:r>
      <w:r w:rsidR="00944184">
        <w:t>tool</w:t>
      </w:r>
      <w:r w:rsidR="00B64EA0">
        <w:t xml:space="preserve"> and optimizing predictions</w:t>
      </w:r>
      <w:r w:rsidR="00944184">
        <w:t xml:space="preserve">, JOANN </w:t>
      </w:r>
      <w:r w:rsidR="00B64EA0">
        <w:t>could save up to 30% on each SKU</w:t>
      </w:r>
      <w:r w:rsidR="00944184">
        <w:t xml:space="preserve"> </w:t>
      </w:r>
      <w:r w:rsidR="00792AF1">
        <w:t xml:space="preserve">through </w:t>
      </w:r>
      <w:r w:rsidR="008D0078">
        <w:t>decreased</w:t>
      </w:r>
      <w:r w:rsidR="00792AF1">
        <w:t xml:space="preserve"> inventory costs,</w:t>
      </w:r>
      <w:r w:rsidR="007A2B8F">
        <w:t xml:space="preserve"> </w:t>
      </w:r>
      <w:r w:rsidR="00792AF1">
        <w:t xml:space="preserve">transportation costs and </w:t>
      </w:r>
      <w:r w:rsidR="007A2B8F">
        <w:t>more flexibility in markdown strategies.</w:t>
      </w:r>
      <w:r w:rsidR="008D0078">
        <w:fldChar w:fldCharType="begin"/>
      </w:r>
      <w:r w:rsidR="008D0078">
        <w:instrText xml:space="preserve"> ADDIN EN.CITE &lt;EndNote&gt;&lt;Cite&gt;&lt;Author&gt;Martínez&lt;/Author&gt;&lt;Year&gt;2019&lt;/Year&gt;&lt;RecNum&gt;12&lt;/RecNum&gt;&lt;DisplayText&gt;&lt;style face="superscript"&gt;1&lt;/style&gt;&lt;/DisplayText&gt;&lt;record&gt;&lt;rec-number&gt;12&lt;/rec-number&gt;&lt;foreign-keys&gt;&lt;key app="EN" db-id="a0sspfe9brffvxetx57vtr0gaz9rpa5w2e5v" timestamp="1684532849"&gt;12&lt;/key&gt;&lt;/foreign-keys&gt;&lt;ref-type name="Journal Article"&gt;17&lt;/ref-type&gt;&lt;contributors&gt;&lt;authors&gt;&lt;author&gt;Kevin K. Y. Chu and Juan Martínez&lt;/author&gt;&lt;/authors&gt;&lt;/contributors&gt;&lt;titles&gt;&lt;title&gt;Cost Savings Through Effective Inventory Management&lt;/title&gt;&lt;secondary-title&gt;Supply Chain Management Review &lt;/secondary-title&gt;&lt;/titles&gt;&lt;dates&gt;&lt;year&gt;2019&lt;/year&gt;&lt;/dates&gt;&lt;urls&gt;&lt;/urls&gt;&lt;/record&gt;&lt;/Cite&gt;&lt;/EndNote&gt;</w:instrText>
      </w:r>
      <w:r w:rsidR="008D0078">
        <w:fldChar w:fldCharType="separate"/>
      </w:r>
      <w:r w:rsidR="008D0078" w:rsidRPr="008D0078">
        <w:rPr>
          <w:noProof/>
          <w:vertAlign w:val="superscript"/>
        </w:rPr>
        <w:t>1</w:t>
      </w:r>
      <w:r w:rsidR="008D0078">
        <w:fldChar w:fldCharType="end"/>
      </w:r>
    </w:p>
    <w:p w14:paraId="43286F09" w14:textId="3413CC4C" w:rsidR="00A55F23" w:rsidRDefault="00745255" w:rsidP="004060F7">
      <w:r>
        <w:t xml:space="preserve">These </w:t>
      </w:r>
      <w:r w:rsidR="009B65DF">
        <w:t xml:space="preserve">recommendations </w:t>
      </w:r>
      <w:r w:rsidR="004824FF">
        <w:t>must also</w:t>
      </w:r>
      <w:r w:rsidR="009B65DF">
        <w:t xml:space="preserve"> address </w:t>
      </w:r>
      <w:r w:rsidR="001F2AD7" w:rsidRPr="001F2AD7">
        <w:t>this case's process or more human aspects</w:t>
      </w:r>
      <w:r w:rsidR="009B65DF">
        <w:t xml:space="preserve">. </w:t>
      </w:r>
      <w:r w:rsidR="00024213">
        <w:t>We</w:t>
      </w:r>
      <w:r w:rsidR="008E0EAB">
        <w:t xml:space="preserve"> examine</w:t>
      </w:r>
      <w:r w:rsidR="00024213">
        <w:t xml:space="preserve"> the current state</w:t>
      </w:r>
      <w:r w:rsidR="00E55686">
        <w:t xml:space="preserve"> process</w:t>
      </w:r>
      <w:r w:rsidR="00024213">
        <w:t xml:space="preserve"> in exhibit 2. </w:t>
      </w:r>
      <w:r w:rsidR="004824FF" w:rsidRPr="004824FF">
        <w:t xml:space="preserve">After </w:t>
      </w:r>
      <w:r w:rsidR="00D23E5D">
        <w:t>resolving most issues</w:t>
      </w:r>
      <w:r w:rsidR="004824FF" w:rsidRPr="004824FF">
        <w:t xml:space="preserve"> with the tool, the IT department</w:t>
      </w:r>
      <w:r w:rsidR="002F01D6">
        <w:t xml:space="preserve"> should</w:t>
      </w:r>
      <w:r w:rsidR="004824FF" w:rsidRPr="004824FF">
        <w:t xml:space="preserve"> host a training day to </w:t>
      </w:r>
      <w:r w:rsidR="002F01D6">
        <w:t>bridge the user knowledge gap</w:t>
      </w:r>
      <w:r w:rsidR="005107E8">
        <w:t xml:space="preserve">. </w:t>
      </w:r>
      <w:r w:rsidR="00055514">
        <w:t>T</w:t>
      </w:r>
      <w:r w:rsidR="00055514" w:rsidRPr="5B1034C8">
        <w:t>raining</w:t>
      </w:r>
      <w:r w:rsidR="74543D59" w:rsidRPr="5B1034C8">
        <w:t xml:space="preserve"> </w:t>
      </w:r>
      <w:r w:rsidR="005107E8">
        <w:t xml:space="preserve">helps </w:t>
      </w:r>
      <w:proofErr w:type="gramStart"/>
      <w:r w:rsidR="005107E8">
        <w:t>answer</w:t>
      </w:r>
      <w:proofErr w:type="gramEnd"/>
      <w:r w:rsidR="005107E8">
        <w:t xml:space="preserve"> </w:t>
      </w:r>
      <w:r w:rsidR="7F0224FD" w:rsidRPr="7EF70EFD">
        <w:t>technological</w:t>
      </w:r>
      <w:r w:rsidR="74543D59" w:rsidRPr="5B1034C8">
        <w:t xml:space="preserve"> difficulties </w:t>
      </w:r>
      <w:r w:rsidR="3F0D1484" w:rsidRPr="58A48900">
        <w:t xml:space="preserve">and </w:t>
      </w:r>
      <w:r w:rsidR="09FB9C68" w:rsidRPr="00BE0E69">
        <w:t>gives</w:t>
      </w:r>
      <w:r w:rsidR="74543D59" w:rsidRPr="5B1034C8">
        <w:t xml:space="preserve"> more autonomy</w:t>
      </w:r>
      <w:r w:rsidR="623283C0" w:rsidRPr="5B1034C8">
        <w:t xml:space="preserve"> to </w:t>
      </w:r>
      <w:r w:rsidR="69706830" w:rsidRPr="58A48900">
        <w:t>employees</w:t>
      </w:r>
      <w:r w:rsidR="623283C0" w:rsidRPr="58A48900">
        <w:t>.</w:t>
      </w:r>
      <w:r w:rsidR="000D25F0">
        <w:t xml:space="preserve"> Standard </w:t>
      </w:r>
      <w:r w:rsidR="001532AD" w:rsidRPr="5B1034C8">
        <w:t xml:space="preserve">procedures should be discussed and required in the case of an error message </w:t>
      </w:r>
      <w:r w:rsidR="001532AD" w:rsidRPr="036C60D5">
        <w:t>from the system</w:t>
      </w:r>
      <w:r w:rsidR="001532AD" w:rsidRPr="16931C2C">
        <w:t>.</w:t>
      </w:r>
      <w:r w:rsidR="001532AD" w:rsidRPr="1E3AB4D2">
        <w:t xml:space="preserve"> </w:t>
      </w:r>
      <w:r w:rsidR="001532AD" w:rsidRPr="61B059B2">
        <w:t xml:space="preserve">For example, </w:t>
      </w:r>
      <w:r w:rsidR="001532AD" w:rsidRPr="534DCCE5">
        <w:t xml:space="preserve">distribution centers could implement </w:t>
      </w:r>
      <w:r w:rsidR="001532AD" w:rsidRPr="61B059B2">
        <w:t xml:space="preserve">an automated </w:t>
      </w:r>
      <w:r w:rsidR="001532AD" w:rsidRPr="52A58CA6">
        <w:t xml:space="preserve">alert </w:t>
      </w:r>
      <w:r w:rsidR="001532AD" w:rsidRPr="41574672">
        <w:t>based</w:t>
      </w:r>
      <w:r w:rsidR="00D23E5D">
        <w:t xml:space="preserve"> </w:t>
      </w:r>
      <w:r w:rsidR="001532AD" w:rsidRPr="41574672">
        <w:t>on</w:t>
      </w:r>
      <w:r w:rsidR="001E1991">
        <w:t xml:space="preserve"> low</w:t>
      </w:r>
      <w:r w:rsidR="001532AD" w:rsidRPr="187BC888">
        <w:t xml:space="preserve"> </w:t>
      </w:r>
      <w:r w:rsidR="001532AD" w:rsidRPr="07FE0332">
        <w:t xml:space="preserve">inventory </w:t>
      </w:r>
      <w:r w:rsidR="001E1991">
        <w:t>levels</w:t>
      </w:r>
      <w:r w:rsidR="00821F3D">
        <w:t xml:space="preserve"> or to push all remaining inventory to stores before the end of the season</w:t>
      </w:r>
      <w:r w:rsidR="001532AD" w:rsidRPr="08614C82">
        <w:t xml:space="preserve">; </w:t>
      </w:r>
      <w:r w:rsidR="001532AD" w:rsidRPr="4765CF57">
        <w:t>employees could also refer to standard</w:t>
      </w:r>
      <w:r w:rsidR="001532AD" w:rsidRPr="1518C655">
        <w:t xml:space="preserve"> business </w:t>
      </w:r>
      <w:r w:rsidR="001532AD" w:rsidRPr="1A44D0BB">
        <w:t xml:space="preserve">best </w:t>
      </w:r>
      <w:r w:rsidR="001532AD" w:rsidRPr="4EEC1D62">
        <w:t>practices</w:t>
      </w:r>
      <w:r w:rsidR="001532AD" w:rsidRPr="7A57F06F">
        <w:t xml:space="preserve"> </w:t>
      </w:r>
      <w:r w:rsidR="001532AD" w:rsidRPr="6D82BBB3">
        <w:t xml:space="preserve">in case </w:t>
      </w:r>
      <w:r w:rsidR="001532AD" w:rsidRPr="40FC1C7E">
        <w:t xml:space="preserve">of </w:t>
      </w:r>
      <w:r w:rsidR="001532AD" w:rsidRPr="26C0D4BC">
        <w:t xml:space="preserve">unexpected </w:t>
      </w:r>
      <w:r w:rsidR="001532AD" w:rsidRPr="445A61CE">
        <w:t>events</w:t>
      </w:r>
      <w:r w:rsidR="001532AD" w:rsidRPr="4EEC1D62">
        <w:t xml:space="preserve"> to</w:t>
      </w:r>
      <w:r w:rsidR="001532AD" w:rsidRPr="5B1034C8">
        <w:t xml:space="preserve"> </w:t>
      </w:r>
      <w:r w:rsidR="00074058">
        <w:t>ensure</w:t>
      </w:r>
      <w:r w:rsidR="001532AD" w:rsidRPr="5B1034C8">
        <w:t xml:space="preserve"> </w:t>
      </w:r>
      <w:r w:rsidR="001532AD" w:rsidRPr="58F85761">
        <w:t xml:space="preserve">no </w:t>
      </w:r>
      <w:r w:rsidR="001532AD" w:rsidRPr="492C49B6">
        <w:t xml:space="preserve">sitting </w:t>
      </w:r>
      <w:r w:rsidR="001532AD" w:rsidRPr="4BEA30F6">
        <w:t>inventory</w:t>
      </w:r>
      <w:r w:rsidR="001532AD" w:rsidRPr="0C5BCB1A">
        <w:t xml:space="preserve">, </w:t>
      </w:r>
      <w:r w:rsidR="001532AD" w:rsidRPr="3C2A341E">
        <w:t>shipping</w:t>
      </w:r>
      <w:r w:rsidR="001532AD" w:rsidRPr="0C5BCB1A">
        <w:t xml:space="preserve"> </w:t>
      </w:r>
      <w:r w:rsidR="001532AD" w:rsidRPr="219AA66E">
        <w:t>over stacking</w:t>
      </w:r>
      <w:r w:rsidR="001532AD" w:rsidRPr="0C5BCB1A">
        <w:t xml:space="preserve"> </w:t>
      </w:r>
      <w:r w:rsidR="001532AD" w:rsidRPr="0886C220">
        <w:t xml:space="preserve">or </w:t>
      </w:r>
      <w:r w:rsidR="001532AD" w:rsidRPr="46EA16E3">
        <w:t>delays</w:t>
      </w:r>
      <w:r w:rsidR="001532AD" w:rsidRPr="6A01A6A6">
        <w:t>.</w:t>
      </w:r>
      <w:r w:rsidR="002C0B6E">
        <w:t xml:space="preserve"> These business rules would help </w:t>
      </w:r>
      <w:r w:rsidR="001966C9">
        <w:t>with edge cases where the tool does not accurately predict inventory needs.</w:t>
      </w:r>
      <w:r w:rsidR="001532AD" w:rsidRPr="5F66EC3D">
        <w:t xml:space="preserve"> </w:t>
      </w:r>
      <w:r w:rsidR="001532AD" w:rsidRPr="33D60839">
        <w:t>Clearly defining the expectations</w:t>
      </w:r>
      <w:r w:rsidR="0037126F">
        <w:t>, objectives,</w:t>
      </w:r>
      <w:r w:rsidR="001532AD" w:rsidRPr="33D60839">
        <w:t xml:space="preserve"> and key performance indicators for each </w:t>
      </w:r>
      <w:r w:rsidR="00F72E3B">
        <w:t>chain actor</w:t>
      </w:r>
      <w:r w:rsidR="001532AD" w:rsidRPr="33D60839">
        <w:t xml:space="preserve"> </w:t>
      </w:r>
      <w:r w:rsidR="001532AD" w:rsidRPr="221A1650">
        <w:t xml:space="preserve">would contribute to </w:t>
      </w:r>
      <w:r w:rsidR="004824FF">
        <w:t>monitoring</w:t>
      </w:r>
      <w:r w:rsidR="001532AD" w:rsidRPr="221A1650">
        <w:t xml:space="preserve"> the process and </w:t>
      </w:r>
      <w:r w:rsidR="004824FF">
        <w:t>controlling</w:t>
      </w:r>
      <w:r w:rsidR="001532AD" w:rsidRPr="221A1650">
        <w:t xml:space="preserve"> the </w:t>
      </w:r>
      <w:r w:rsidR="0037126F">
        <w:t>logistic</w:t>
      </w:r>
      <w:r w:rsidR="001532AD" w:rsidRPr="221A1650">
        <w:t xml:space="preserve"> cost generated by the tool migration.</w:t>
      </w:r>
    </w:p>
    <w:p w14:paraId="5AAD1866" w14:textId="7D93CDD6" w:rsidR="5B1034C8" w:rsidRDefault="6C87CEB3" w:rsidP="004060F7">
      <w:r w:rsidRPr="69C3B624">
        <w:t>Last</w:t>
      </w:r>
      <w:r w:rsidR="39F7CECB" w:rsidRPr="69C3B624">
        <w:t xml:space="preserve">, it is essential to reinforce communication between business units, </w:t>
      </w:r>
      <w:r w:rsidR="003C3B1E" w:rsidRPr="69C3B624">
        <w:t>as the supply chain cannot exist in a vacuum</w:t>
      </w:r>
      <w:r w:rsidR="39F7CECB" w:rsidRPr="69C3B624">
        <w:t xml:space="preserve">. As illustrated by some of the </w:t>
      </w:r>
      <w:r w:rsidR="4044C9C4" w:rsidRPr="69C3B624">
        <w:t xml:space="preserve">employees' testimonies, there </w:t>
      </w:r>
      <w:r w:rsidR="003C3B1E" w:rsidRPr="69C3B624">
        <w:t>are</w:t>
      </w:r>
      <w:r w:rsidR="4044C9C4" w:rsidRPr="69C3B624">
        <w:t xml:space="preserve"> very </w:t>
      </w:r>
      <w:r w:rsidR="003C3B1E" w:rsidRPr="69C3B624">
        <w:t>few</w:t>
      </w:r>
      <w:r w:rsidR="4044C9C4" w:rsidRPr="69C3B624">
        <w:t xml:space="preserve">, if any, interactions between distribution centers and stores, thus creating opacity and confusion in the company. Employees should be able to inform or be informed </w:t>
      </w:r>
      <w:r w:rsidR="05D6613A" w:rsidRPr="69C3B624">
        <w:t xml:space="preserve">of </w:t>
      </w:r>
      <w:r w:rsidR="167C9D80" w:rsidRPr="69C3B624">
        <w:t>difficulties in the supply chain that impact their activity.</w:t>
      </w:r>
      <w:r w:rsidR="0F54E8B9" w:rsidRPr="69C3B624">
        <w:t xml:space="preserve"> </w:t>
      </w:r>
      <w:r w:rsidR="008E1854" w:rsidRPr="69C3B624">
        <w:t xml:space="preserve">Using the tool with </w:t>
      </w:r>
      <w:r w:rsidR="441F4D65" w:rsidRPr="69C3B624">
        <w:t xml:space="preserve">communication software like </w:t>
      </w:r>
      <w:r w:rsidR="2D45DCFE" w:rsidRPr="69C3B624">
        <w:t>J</w:t>
      </w:r>
      <w:r w:rsidR="441F4D65" w:rsidRPr="69C3B624">
        <w:rPr>
          <w:i/>
          <w:iCs/>
        </w:rPr>
        <w:t>ira</w:t>
      </w:r>
      <w:r w:rsidR="008E1854" w:rsidRPr="69C3B624">
        <w:rPr>
          <w:i/>
          <w:iCs/>
        </w:rPr>
        <w:t xml:space="preserve"> </w:t>
      </w:r>
      <w:r w:rsidR="008E1854" w:rsidRPr="69C3B624">
        <w:t xml:space="preserve">will create a common </w:t>
      </w:r>
      <w:r w:rsidR="00814522" w:rsidRPr="69C3B624">
        <w:t>understanding of inventory needs throughout the organization</w:t>
      </w:r>
      <w:r w:rsidR="6A89699A" w:rsidRPr="69C3B624">
        <w:t>.</w:t>
      </w:r>
      <w:r w:rsidR="00E55686">
        <w:t xml:space="preserve"> These changes are summarized in exhibit 2.</w:t>
      </w:r>
      <w:r w:rsidR="0F54E8B9" w:rsidRPr="69C3B624">
        <w:t xml:space="preserve"> Communication is </w:t>
      </w:r>
      <w:r w:rsidR="002C0B6E" w:rsidRPr="69C3B624">
        <w:t>vital</w:t>
      </w:r>
      <w:r w:rsidR="0F54E8B9" w:rsidRPr="69C3B624">
        <w:t>, a</w:t>
      </w:r>
      <w:r w:rsidR="14D4013C" w:rsidRPr="69C3B624">
        <w:t xml:space="preserve">s well as trust in the process. Following a progressive and agile implementation will contribute to the latter, </w:t>
      </w:r>
      <w:r w:rsidR="1F23EE0A" w:rsidRPr="69C3B624">
        <w:t>starting with</w:t>
      </w:r>
      <w:r w:rsidR="14D4013C" w:rsidRPr="69C3B624">
        <w:t xml:space="preserve"> </w:t>
      </w:r>
      <w:r w:rsidR="1F23EE0A" w:rsidRPr="69C3B624">
        <w:t>an A/B testing of the tool at the SKU level to smooth handover to inventory and merchandising managers.</w:t>
      </w:r>
    </w:p>
    <w:p w14:paraId="057DA428" w14:textId="785040EA" w:rsidR="0052162B" w:rsidRDefault="0052162B" w:rsidP="004060F7">
      <w:pPr>
        <w:pStyle w:val="Heading1"/>
      </w:pPr>
      <w:r>
        <w:t>Limitations</w:t>
      </w:r>
      <w:r w:rsidR="113D49FD">
        <w:t xml:space="preserve"> </w:t>
      </w:r>
    </w:p>
    <w:p w14:paraId="7312D419" w14:textId="597D3B76" w:rsidR="00A55F23" w:rsidRDefault="6F9F8DF4" w:rsidP="004060F7">
      <w:r w:rsidRPr="09649D63">
        <w:t xml:space="preserve">In today’s evolving business landscape, companies implementing process improvements (especially switching from manual to technological advancements) tend to gain a more competitive edge. </w:t>
      </w:r>
      <w:r w:rsidR="007B24B2" w:rsidRPr="007531CD">
        <w:t>I</w:t>
      </w:r>
      <w:r w:rsidR="00D73D5E" w:rsidRPr="007531CD">
        <w:t xml:space="preserve">nvesting in JIAT </w:t>
      </w:r>
      <w:r w:rsidR="007B24B2" w:rsidRPr="007531CD">
        <w:t xml:space="preserve">is </w:t>
      </w:r>
      <w:r w:rsidR="000F7367" w:rsidRPr="007531CD">
        <w:t xml:space="preserve">crucial for a competitive advantage. </w:t>
      </w:r>
      <w:r w:rsidR="003E686F" w:rsidRPr="007531CD">
        <w:t xml:space="preserve"> Automation saves time, </w:t>
      </w:r>
      <w:r w:rsidR="00387082" w:rsidRPr="007531CD">
        <w:t xml:space="preserve">some use cases demonstrate an </w:t>
      </w:r>
      <w:proofErr w:type="gramStart"/>
      <w:r w:rsidR="00387082" w:rsidRPr="007531CD">
        <w:t>87% time</w:t>
      </w:r>
      <w:proofErr w:type="gramEnd"/>
      <w:r w:rsidR="00387082" w:rsidRPr="007531CD">
        <w:t xml:space="preserve"> savings through automation. </w:t>
      </w:r>
      <w:r w:rsidR="00387082" w:rsidRPr="007531CD">
        <w:rPr>
          <w:vertAlign w:val="superscript"/>
        </w:rPr>
        <w:t xml:space="preserve">2 </w:t>
      </w:r>
      <w:r w:rsidR="00387082" w:rsidRPr="007531CD">
        <w:t>Even gains of 5% translate to millions of dollars and hours saved.</w:t>
      </w:r>
      <w:r w:rsidR="00DF1D46" w:rsidRPr="007531CD">
        <w:t xml:space="preserve"> </w:t>
      </w:r>
      <w:r w:rsidRPr="007531CD">
        <w:t xml:space="preserve">While it is true that a strategy which requires augmenting the </w:t>
      </w:r>
      <w:r w:rsidRPr="007531CD">
        <w:lastRenderedPageBreak/>
        <w:t>capabilities of the</w:t>
      </w:r>
      <w:r w:rsidR="000F7367" w:rsidRPr="007531CD">
        <w:t xml:space="preserve"> JIAT</w:t>
      </w:r>
      <w:r w:rsidRPr="007531CD">
        <w:t xml:space="preserve"> tool is likely to incur costs at the beginning, this can bring long-term benefits. Manual errors will</w:t>
      </w:r>
      <w:r w:rsidRPr="09649D63">
        <w:t xml:space="preserve"> be reduced, and efficiency will be enhanced, enabling the company to save time and resources in the long run. However, this would remain a considerable investment for the company, and a tough decision will have to be made about </w:t>
      </w:r>
      <w:r w:rsidR="007531CD">
        <w:t xml:space="preserve">whether </w:t>
      </w:r>
      <w:r w:rsidRPr="09649D63">
        <w:t xml:space="preserve">the outcome </w:t>
      </w:r>
      <w:r w:rsidR="007531CD">
        <w:t>is</w:t>
      </w:r>
      <w:r w:rsidRPr="09649D63">
        <w:t xml:space="preserve"> worth it or not in this case.</w:t>
      </w:r>
    </w:p>
    <w:p w14:paraId="54B1D465" w14:textId="0CA204D8" w:rsidR="00A55F23" w:rsidRDefault="00B364B0" w:rsidP="004060F7">
      <w:r>
        <w:rPr>
          <w:rFonts w:eastAsia="Calibri"/>
        </w:rPr>
        <w:t>E</w:t>
      </w:r>
      <w:r w:rsidR="4D70C3CC" w:rsidRPr="09649D63">
        <w:rPr>
          <w:rFonts w:eastAsia="Calibri"/>
        </w:rPr>
        <w:t xml:space="preserve">ven if </w:t>
      </w:r>
      <w:r w:rsidR="2A54621B" w:rsidRPr="09649D63">
        <w:rPr>
          <w:rFonts w:eastAsia="Calibri"/>
        </w:rPr>
        <w:t xml:space="preserve">the company managed to come up with </w:t>
      </w:r>
      <w:r w:rsidR="00970F9A">
        <w:rPr>
          <w:rFonts w:eastAsia="Calibri"/>
        </w:rPr>
        <w:t>and implement a</w:t>
      </w:r>
      <w:r w:rsidR="2A54621B" w:rsidRPr="09649D63">
        <w:rPr>
          <w:rFonts w:eastAsia="Calibri"/>
        </w:rPr>
        <w:t xml:space="preserve"> strategy</w:t>
      </w:r>
      <w:r w:rsidR="00DF462E">
        <w:rPr>
          <w:rFonts w:eastAsia="Calibri"/>
        </w:rPr>
        <w:t xml:space="preserve"> </w:t>
      </w:r>
      <w:r w:rsidR="00DF462E" w:rsidRPr="00375615">
        <w:rPr>
          <w:rFonts w:eastAsia="Calibri"/>
        </w:rPr>
        <w:t>to fix JIAT</w:t>
      </w:r>
      <w:r w:rsidR="2A54621B" w:rsidRPr="00970F9A">
        <w:rPr>
          <w:rFonts w:eastAsia="Calibri"/>
        </w:rPr>
        <w:t xml:space="preserve"> </w:t>
      </w:r>
      <w:r w:rsidR="00DF462E" w:rsidRPr="00375615">
        <w:rPr>
          <w:rFonts w:eastAsia="Calibri"/>
        </w:rPr>
        <w:t>before Christmas</w:t>
      </w:r>
      <w:r w:rsidR="4D70C3CC" w:rsidRPr="09649D63">
        <w:rPr>
          <w:rFonts w:eastAsia="Calibri"/>
        </w:rPr>
        <w:t xml:space="preserve">, </w:t>
      </w:r>
      <w:r w:rsidR="4D70C3CC" w:rsidRPr="00375615">
        <w:rPr>
          <w:rFonts w:eastAsia="Calibri"/>
        </w:rPr>
        <w:t>t</w:t>
      </w:r>
      <w:r w:rsidR="225892CF" w:rsidRPr="00375615">
        <w:rPr>
          <w:rFonts w:eastAsia="Calibri"/>
        </w:rPr>
        <w:t xml:space="preserve">here </w:t>
      </w:r>
      <w:r w:rsidR="00406BED" w:rsidRPr="00375615">
        <w:rPr>
          <w:rFonts w:eastAsia="Calibri"/>
        </w:rPr>
        <w:t xml:space="preserve">are still many risks </w:t>
      </w:r>
      <w:r w:rsidR="007463CE" w:rsidRPr="00375615">
        <w:rPr>
          <w:rFonts w:eastAsia="Calibri"/>
        </w:rPr>
        <w:t>that come with using a tool without proper testing and validation</w:t>
      </w:r>
      <w:r w:rsidR="007463CE">
        <w:rPr>
          <w:rFonts w:eastAsia="Calibri"/>
        </w:rPr>
        <w:t xml:space="preserve"> </w:t>
      </w:r>
      <w:r w:rsidR="225892CF" w:rsidRPr="007463CE">
        <w:rPr>
          <w:rFonts w:eastAsia="Calibri"/>
          <w:strike/>
        </w:rPr>
        <w:t>n.</w:t>
      </w:r>
      <w:r w:rsidR="225892CF" w:rsidRPr="09649D63">
        <w:rPr>
          <w:rFonts w:eastAsia="Calibri"/>
        </w:rPr>
        <w:t xml:space="preserve"> </w:t>
      </w:r>
      <w:r w:rsidR="35D0F6FD" w:rsidRPr="09649D63">
        <w:t>Christmas is a crucial period for retailers, with high customer expectations and intense competition</w:t>
      </w:r>
      <w:r w:rsidR="35D0F6FD" w:rsidRPr="00375615">
        <w:t>.</w:t>
      </w:r>
      <w:r w:rsidR="007463CE" w:rsidRPr="00375615">
        <w:t xml:space="preserve"> Some retailers make </w:t>
      </w:r>
      <w:r w:rsidR="007E4443" w:rsidRPr="00375615">
        <w:t>1/3</w:t>
      </w:r>
      <w:r w:rsidR="007463CE" w:rsidRPr="00375615">
        <w:t xml:space="preserve"> of their </w:t>
      </w:r>
      <w:r w:rsidR="007E4443" w:rsidRPr="00375615">
        <w:t xml:space="preserve">annual </w:t>
      </w:r>
      <w:r w:rsidR="007463CE" w:rsidRPr="00375615">
        <w:t>revenue during this period.</w:t>
      </w:r>
      <w:r w:rsidR="35D0F6FD" w:rsidRPr="00375615">
        <w:t xml:space="preserve"> </w:t>
      </w:r>
      <w:r w:rsidR="00387082" w:rsidRPr="00375615">
        <w:rPr>
          <w:vertAlign w:val="superscript"/>
        </w:rPr>
        <w:t>3</w:t>
      </w:r>
      <w:r w:rsidR="00315626" w:rsidRPr="00375615">
        <w:t xml:space="preserve"> </w:t>
      </w:r>
      <w:r w:rsidR="000B27FF" w:rsidRPr="00375615">
        <w:t>In the short term, i</w:t>
      </w:r>
      <w:r w:rsidR="35D0F6FD" w:rsidRPr="00375615">
        <w:t>f the new inventory allocation strategy fails to meet customer</w:t>
      </w:r>
      <w:r w:rsidR="35D0F6FD" w:rsidRPr="09649D63">
        <w:t xml:space="preserve"> demands or results in inadequate stock levels, the company may miss out on significant sales opportunities that are difficult to recover. </w:t>
      </w:r>
      <w:r w:rsidR="000B27FF">
        <w:t xml:space="preserve">In the </w:t>
      </w:r>
      <w:proofErr w:type="gramStart"/>
      <w:r w:rsidR="000B27FF">
        <w:t>long term</w:t>
      </w:r>
      <w:proofErr w:type="gramEnd"/>
      <w:r w:rsidR="003F205A">
        <w:t xml:space="preserve"> </w:t>
      </w:r>
      <w:proofErr w:type="gramStart"/>
      <w:r w:rsidR="003F205A">
        <w:t>brand</w:t>
      </w:r>
      <w:proofErr w:type="gramEnd"/>
      <w:r w:rsidR="003F205A">
        <w:t xml:space="preserve"> re</w:t>
      </w:r>
      <w:r w:rsidR="00EE7CC8">
        <w:t xml:space="preserve">putation may be damaged. </w:t>
      </w:r>
      <w:r w:rsidR="3AA46820" w:rsidRPr="09649D63">
        <w:t>If the new strategy leads to product unavailability, delays, or unsatisfactory customer experiences, it can harm the company</w:t>
      </w:r>
      <w:r w:rsidR="00387082">
        <w:t>’</w:t>
      </w:r>
      <w:r w:rsidR="3AA46820" w:rsidRPr="09649D63">
        <w:t>s reputation and result in customer dissatisfaction, potentially affecting future sales and customer loyalty.</w:t>
      </w:r>
      <w:r w:rsidR="00F770D7">
        <w:t xml:space="preserve"> </w:t>
      </w:r>
      <w:r w:rsidR="000B6E06">
        <w:t>Using JIAT prematurely has</w:t>
      </w:r>
      <w:r w:rsidR="00091054">
        <w:t xml:space="preserve"> </w:t>
      </w:r>
      <w:r w:rsidR="00375615">
        <w:t>significant</w:t>
      </w:r>
      <w:r w:rsidR="00091054">
        <w:t xml:space="preserve"> repercussions.</w:t>
      </w:r>
      <w:r w:rsidR="588DF792" w:rsidRPr="09649D63">
        <w:t xml:space="preserve"> </w:t>
      </w:r>
    </w:p>
    <w:p w14:paraId="6C525C41" w14:textId="45449AEF" w:rsidR="09649D63" w:rsidRDefault="00F770D7" w:rsidP="004060F7">
      <w:r>
        <w:t>The case for JIAT is strong</w:t>
      </w:r>
      <w:r w:rsidR="00375615">
        <w:t>,</w:t>
      </w:r>
      <w:r>
        <w:t xml:space="preserve"> but</w:t>
      </w:r>
      <w:r w:rsidRPr="5CABB787">
        <w:t xml:space="preserve"> JOANN must weigh the costs and benefits of its usage. This includes considering whether the tool will ultimately </w:t>
      </w:r>
      <w:r w:rsidR="00375615">
        <w:t>prove helpful</w:t>
      </w:r>
      <w:r w:rsidRPr="5CABB787">
        <w:t xml:space="preserve"> for the company.</w:t>
      </w:r>
      <w:r>
        <w:t xml:space="preserve"> First, will the</w:t>
      </w:r>
      <w:r w:rsidR="00375615">
        <w:t xml:space="preserve"> </w:t>
      </w:r>
      <w:r w:rsidRPr="5CABB787">
        <w:t>time employees spend mastering this tool</w:t>
      </w:r>
      <w:r>
        <w:t xml:space="preserve"> be offset by time gains in the future</w:t>
      </w:r>
      <w:r w:rsidR="00D71529">
        <w:t>?</w:t>
      </w:r>
      <w:r>
        <w:t xml:space="preserve"> </w:t>
      </w:r>
      <w:r w:rsidRPr="5CABB787">
        <w:t xml:space="preserve"> </w:t>
      </w:r>
      <w:r w:rsidR="003B0A18">
        <w:t>Second, w</w:t>
      </w:r>
      <w:r>
        <w:t>ill the costs of maintaining this tool over time prove too high</w:t>
      </w:r>
      <w:r w:rsidR="003B0A18">
        <w:t>? Lastly</w:t>
      </w:r>
      <w:r w:rsidR="00D71529">
        <w:t>,</w:t>
      </w:r>
      <w:r w:rsidR="003B0A18">
        <w:t xml:space="preserve"> what are the</w:t>
      </w:r>
      <w:r w:rsidRPr="09649D63">
        <w:t xml:space="preserve"> cost implications of inaccurate</w:t>
      </w:r>
      <w:r w:rsidR="003B0A18">
        <w:t xml:space="preserve"> manual</w:t>
      </w:r>
      <w:r w:rsidRPr="09649D63">
        <w:t xml:space="preserve"> forecasting</w:t>
      </w:r>
      <w:r w:rsidR="003B0A18">
        <w:t xml:space="preserve"> versus inaccurate JIAT forecasting</w:t>
      </w:r>
      <w:r w:rsidR="00D71529">
        <w:t>?</w:t>
      </w:r>
      <w:r w:rsidRPr="09649D63">
        <w:t xml:space="preserve"> </w:t>
      </w:r>
      <w:r w:rsidR="00427CE5">
        <w:t>Overestimates lead to underutilized resources and waste</w:t>
      </w:r>
      <w:r w:rsidR="00375615">
        <w:t>,</w:t>
      </w:r>
      <w:r w:rsidR="00427CE5">
        <w:t xml:space="preserve"> while u</w:t>
      </w:r>
      <w:r w:rsidRPr="09649D63">
        <w:t xml:space="preserve">nderestimations </w:t>
      </w:r>
      <w:r w:rsidR="003B0A18">
        <w:t>increase</w:t>
      </w:r>
      <w:r w:rsidRPr="09649D63">
        <w:t xml:space="preserve"> overtime and last-minute freight costs</w:t>
      </w:r>
      <w:r w:rsidR="00427CE5">
        <w:t>. JOANN should invest in JIA</w:t>
      </w:r>
      <w:r w:rsidR="00982938">
        <w:t xml:space="preserve">T, data expertise and </w:t>
      </w:r>
      <w:r w:rsidR="00427CE5">
        <w:t xml:space="preserve">a </w:t>
      </w:r>
      <w:r w:rsidR="00982938">
        <w:t>data-driven</w:t>
      </w:r>
      <w:r w:rsidR="00427CE5">
        <w:t xml:space="preserve"> future</w:t>
      </w:r>
      <w:r w:rsidR="00982938">
        <w:t>.</w:t>
      </w:r>
    </w:p>
    <w:p w14:paraId="5527DB7C" w14:textId="77777777" w:rsidR="004060F7" w:rsidRDefault="004060F7" w:rsidP="004060F7"/>
    <w:p w14:paraId="5096C03A" w14:textId="77777777" w:rsidR="004060F7" w:rsidRDefault="004060F7" w:rsidP="004060F7"/>
    <w:p w14:paraId="786D495D" w14:textId="77777777" w:rsidR="004060F7" w:rsidRDefault="004060F7" w:rsidP="004060F7"/>
    <w:p w14:paraId="24C77B13" w14:textId="77777777" w:rsidR="004060F7" w:rsidRDefault="004060F7" w:rsidP="004060F7"/>
    <w:p w14:paraId="2F642B72" w14:textId="77777777" w:rsidR="004060F7" w:rsidRPr="00A55F23" w:rsidRDefault="004060F7" w:rsidP="004060F7"/>
    <w:p w14:paraId="542BD54C" w14:textId="47E95E30" w:rsidR="00A54072" w:rsidRDefault="00A54072" w:rsidP="004060F7">
      <w:pPr>
        <w:pStyle w:val="Heading1"/>
      </w:pPr>
      <w:r>
        <w:lastRenderedPageBreak/>
        <w:t>References</w:t>
      </w:r>
    </w:p>
    <w:p w14:paraId="0B78AE59" w14:textId="292CA429" w:rsidR="008D0078" w:rsidRDefault="008D0078" w:rsidP="004060F7">
      <w:pPr>
        <w:pStyle w:val="EndNoteBibliography"/>
      </w:pPr>
      <w:r>
        <w:fldChar w:fldCharType="begin"/>
      </w:r>
      <w:r>
        <w:instrText xml:space="preserve"> ADDIN EN.REFLIST </w:instrText>
      </w:r>
      <w:r>
        <w:fldChar w:fldCharType="separate"/>
      </w:r>
      <w:r w:rsidRPr="008D0078">
        <w:t xml:space="preserve">(1) Martínez, K. K. Y. C. a. J. Cost Savings Through Effective Inventory Management. </w:t>
      </w:r>
      <w:r w:rsidRPr="008D0078">
        <w:rPr>
          <w:i/>
        </w:rPr>
        <w:t xml:space="preserve">Supply Chain Management Review </w:t>
      </w:r>
      <w:r w:rsidRPr="008D0078">
        <w:rPr>
          <w:b/>
        </w:rPr>
        <w:t>2019</w:t>
      </w:r>
      <w:r w:rsidRPr="008D0078">
        <w:t>.</w:t>
      </w:r>
    </w:p>
    <w:p w14:paraId="381FE97A" w14:textId="77777777" w:rsidR="00387082" w:rsidRDefault="00387082" w:rsidP="004060F7">
      <w:pPr>
        <w:pStyle w:val="EndNoteBibliography"/>
      </w:pPr>
    </w:p>
    <w:p w14:paraId="0A314EC1" w14:textId="6F0AD469" w:rsidR="00387082" w:rsidRDefault="00387082" w:rsidP="004060F7">
      <w:pPr>
        <w:pStyle w:val="EndNoteBibliography"/>
      </w:pPr>
      <w:r>
        <w:t>(2)</w:t>
      </w:r>
      <w:r>
        <w:rPr>
          <w:lang w:val="en-CA"/>
        </w:rPr>
        <w:t xml:space="preserve"> Dataiku. Bankers’ Bank + Dataiku: Goodbye Data Silos, Hello Analytics Efficiency. 2019.</w:t>
      </w:r>
    </w:p>
    <w:p w14:paraId="12F6E9C3" w14:textId="7DA7FBBA" w:rsidR="00315626" w:rsidRPr="008D0078" w:rsidRDefault="00315626" w:rsidP="004060F7">
      <w:pPr>
        <w:pStyle w:val="EndNoteBibliography"/>
      </w:pPr>
      <w:r>
        <w:t>(</w:t>
      </w:r>
      <w:r w:rsidR="00387082">
        <w:t>3</w:t>
      </w:r>
      <w:r>
        <w:t xml:space="preserve">) </w:t>
      </w:r>
      <w:r>
        <w:rPr>
          <w:lang w:val="en-CA"/>
        </w:rPr>
        <w:t xml:space="preserve">Richter, F. How Important is the Holiday Season for Retailers? . Statista, 2022. </w:t>
      </w:r>
    </w:p>
    <w:p w14:paraId="7A84C747" w14:textId="25670DDD" w:rsidR="00406E7B" w:rsidRDefault="008D0078" w:rsidP="004060F7">
      <w:r>
        <w:fldChar w:fldCharType="end"/>
      </w:r>
    </w:p>
    <w:p w14:paraId="5CEC86ED" w14:textId="77777777" w:rsidR="00E922B9" w:rsidRDefault="00E922B9" w:rsidP="004060F7"/>
    <w:p w14:paraId="63EE7BCC" w14:textId="77777777" w:rsidR="00714687" w:rsidRDefault="00714687" w:rsidP="004060F7"/>
    <w:p w14:paraId="296B0839" w14:textId="77777777" w:rsidR="00E922B9" w:rsidRDefault="00E922B9" w:rsidP="004060F7"/>
    <w:p w14:paraId="1CF8F357" w14:textId="77777777" w:rsidR="00E922B9" w:rsidRDefault="00E922B9" w:rsidP="004060F7"/>
    <w:p w14:paraId="20776739" w14:textId="77777777" w:rsidR="00E922B9" w:rsidRDefault="00E922B9" w:rsidP="004060F7"/>
    <w:p w14:paraId="16E42096" w14:textId="77777777" w:rsidR="00E922B9" w:rsidRDefault="00E922B9" w:rsidP="004060F7"/>
    <w:p w14:paraId="74841357" w14:textId="77777777" w:rsidR="00E922B9" w:rsidRDefault="00E922B9" w:rsidP="004060F7"/>
    <w:p w14:paraId="7A9473AC" w14:textId="77777777" w:rsidR="00E922B9" w:rsidRDefault="00E922B9" w:rsidP="004060F7"/>
    <w:p w14:paraId="5BEBA3B8" w14:textId="77777777" w:rsidR="00E922B9" w:rsidRDefault="00E922B9" w:rsidP="004060F7"/>
    <w:p w14:paraId="7AA16712" w14:textId="77777777" w:rsidR="00505E64" w:rsidRDefault="00505E64" w:rsidP="004060F7"/>
    <w:p w14:paraId="10AEA0F2" w14:textId="77777777" w:rsidR="00505E64" w:rsidRDefault="00505E64" w:rsidP="004060F7"/>
    <w:p w14:paraId="2829ADB7" w14:textId="77777777" w:rsidR="00505E64" w:rsidRDefault="00505E64" w:rsidP="004060F7"/>
    <w:p w14:paraId="4FAAEB56" w14:textId="77777777" w:rsidR="00505E64" w:rsidRDefault="00505E64" w:rsidP="004060F7"/>
    <w:p w14:paraId="58AD31D7" w14:textId="77777777" w:rsidR="00505E64" w:rsidRDefault="00505E64" w:rsidP="004060F7"/>
    <w:p w14:paraId="3A0D5B41" w14:textId="77777777" w:rsidR="00505E64" w:rsidRDefault="00505E64" w:rsidP="004060F7"/>
    <w:p w14:paraId="232BF905" w14:textId="77777777" w:rsidR="00505E64" w:rsidRDefault="00505E64" w:rsidP="004060F7"/>
    <w:p w14:paraId="4D5669A7" w14:textId="77777777" w:rsidR="00505E64" w:rsidRDefault="00505E64" w:rsidP="004060F7"/>
    <w:p w14:paraId="0ABD695A" w14:textId="77777777" w:rsidR="00E922B9" w:rsidRDefault="00E922B9" w:rsidP="004060F7"/>
    <w:p w14:paraId="74F8B360" w14:textId="77777777" w:rsidR="00E922B9" w:rsidRDefault="00E922B9" w:rsidP="004060F7"/>
    <w:p w14:paraId="75CAB619" w14:textId="6B81DFC2" w:rsidR="000A3B38" w:rsidRDefault="000A3B38" w:rsidP="004060F7">
      <w:pPr>
        <w:pStyle w:val="Heading1"/>
      </w:pPr>
      <w:r>
        <w:t>Appendix</w:t>
      </w:r>
    </w:p>
    <w:tbl>
      <w:tblPr>
        <w:tblStyle w:val="TableGrid"/>
        <w:tblpPr w:leftFromText="180" w:rightFromText="180" w:vertAnchor="text" w:horzAnchor="page" w:tblpX="2012" w:tblpY="17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6"/>
        <w:gridCol w:w="3586"/>
      </w:tblGrid>
      <w:tr w:rsidR="00BE183E" w14:paraId="79CA98AB" w14:textId="77777777" w:rsidTr="00BE183E">
        <w:trPr>
          <w:trHeight w:val="9912"/>
        </w:trPr>
        <w:tc>
          <w:tcPr>
            <w:tcW w:w="9082" w:type="dxa"/>
            <w:gridSpan w:val="2"/>
            <w:tcBorders>
              <w:bottom w:val="single" w:sz="4" w:space="0" w:color="auto"/>
            </w:tcBorders>
          </w:tcPr>
          <w:p w14:paraId="2429FC8E" w14:textId="77777777" w:rsidR="00BE183E" w:rsidRDefault="00BE183E" w:rsidP="004060F7">
            <w:r>
              <w:rPr>
                <w:noProof/>
              </w:rPr>
              <w:drawing>
                <wp:inline distT="0" distB="0" distL="0" distR="0" wp14:anchorId="5AE75819" wp14:editId="782B8D3F">
                  <wp:extent cx="4031311" cy="6151351"/>
                  <wp:effectExtent l="0" t="0" r="7620" b="1905"/>
                  <wp:docPr id="23481902" name="Picture 23481902" descr="A diagram of a process&#10;&#10;Description automatically generated with low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481902" name="Picture 23481902" descr="A diagram of a process&#10;&#10;Description automatically generated with low confidenc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50985" cy="6181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183E" w14:paraId="09E6DE83" w14:textId="77777777" w:rsidTr="00BE183E">
        <w:trPr>
          <w:trHeight w:val="255"/>
        </w:trPr>
        <w:tc>
          <w:tcPr>
            <w:tcW w:w="5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FC417" w14:textId="77777777" w:rsidR="00BE183E" w:rsidRPr="009A1B55" w:rsidRDefault="00BE183E" w:rsidP="004060F7">
            <w:pPr>
              <w:rPr>
                <w:b/>
                <w:bCs/>
              </w:rPr>
            </w:pPr>
            <w:r w:rsidRPr="009A1B55">
              <w:rPr>
                <w:b/>
                <w:bCs/>
              </w:rPr>
              <w:t>Feedback Type</w:t>
            </w:r>
          </w:p>
        </w:tc>
        <w:tc>
          <w:tcPr>
            <w:tcW w:w="3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29CD1" w14:textId="77777777" w:rsidR="00BE183E" w:rsidRPr="009A1B55" w:rsidRDefault="00BE183E" w:rsidP="004060F7">
            <w:pPr>
              <w:rPr>
                <w:b/>
                <w:bCs/>
              </w:rPr>
            </w:pPr>
            <w:r w:rsidRPr="009A1B55">
              <w:rPr>
                <w:b/>
                <w:bCs/>
              </w:rPr>
              <w:t>Link</w:t>
            </w:r>
          </w:p>
        </w:tc>
      </w:tr>
      <w:tr w:rsidR="00BE183E" w14:paraId="0FA0C4C1" w14:textId="77777777" w:rsidTr="00BE183E">
        <w:trPr>
          <w:trHeight w:val="255"/>
        </w:trPr>
        <w:tc>
          <w:tcPr>
            <w:tcW w:w="5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3003C" w14:textId="77777777" w:rsidR="00BE183E" w:rsidRDefault="00BE183E" w:rsidP="004060F7">
            <w:r>
              <w:t>JIAT UAT Task Feedback Form</w:t>
            </w:r>
          </w:p>
        </w:tc>
        <w:tc>
          <w:tcPr>
            <w:tcW w:w="3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CE3ED" w14:textId="77777777" w:rsidR="00BE183E" w:rsidRDefault="00BE183E" w:rsidP="004060F7">
            <w:hyperlink r:id="rId13" w:history="1">
              <w:r w:rsidRPr="00D20440">
                <w:rPr>
                  <w:rStyle w:val="Hyperlink"/>
                </w:rPr>
                <w:t>Link here</w:t>
              </w:r>
            </w:hyperlink>
          </w:p>
        </w:tc>
      </w:tr>
      <w:tr w:rsidR="00BE183E" w14:paraId="4419387D" w14:textId="77777777" w:rsidTr="00BE183E">
        <w:trPr>
          <w:trHeight w:val="243"/>
        </w:trPr>
        <w:tc>
          <w:tcPr>
            <w:tcW w:w="5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8E8CC" w14:textId="77777777" w:rsidR="00BE183E" w:rsidRDefault="00BE183E" w:rsidP="004060F7">
            <w:r>
              <w:t xml:space="preserve">JIAT UAT Functionality Feedback </w:t>
            </w:r>
          </w:p>
        </w:tc>
        <w:tc>
          <w:tcPr>
            <w:tcW w:w="3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794ED" w14:textId="77777777" w:rsidR="00BE183E" w:rsidRDefault="00BE183E" w:rsidP="004060F7">
            <w:hyperlink r:id="rId14" w:history="1">
              <w:r w:rsidRPr="00A82A2C">
                <w:rPr>
                  <w:rStyle w:val="Hyperlink"/>
                </w:rPr>
                <w:t>Link here</w:t>
              </w:r>
            </w:hyperlink>
          </w:p>
        </w:tc>
      </w:tr>
    </w:tbl>
    <w:p w14:paraId="1698FEEF" w14:textId="77777777" w:rsidR="00BE183E" w:rsidRDefault="00BE183E" w:rsidP="009A1B55">
      <w:pPr>
        <w:ind w:firstLine="0"/>
      </w:pPr>
    </w:p>
    <w:p w14:paraId="2C84C9C2" w14:textId="5D2F0764" w:rsidR="00BE183E" w:rsidRDefault="00BE183E" w:rsidP="009A1B55">
      <w:pPr>
        <w:pStyle w:val="Caption"/>
      </w:pPr>
      <w:r w:rsidRPr="009A1B55">
        <w:t xml:space="preserve">Exhibit </w:t>
      </w:r>
      <w:r w:rsidRPr="009A1B55">
        <w:fldChar w:fldCharType="begin"/>
      </w:r>
      <w:r w:rsidRPr="009A1B55">
        <w:instrText xml:space="preserve"> SEQ Exhibit \* ARABIC </w:instrText>
      </w:r>
      <w:r w:rsidRPr="009A1B55">
        <w:fldChar w:fldCharType="separate"/>
      </w:r>
      <w:r w:rsidR="004E4E55">
        <w:rPr>
          <w:noProof/>
        </w:rPr>
        <w:t>1</w:t>
      </w:r>
      <w:r w:rsidRPr="009A1B55">
        <w:fldChar w:fldCharType="end"/>
      </w:r>
      <w:r w:rsidRPr="009A1B55">
        <w:t xml:space="preserve">:User Acceptance Testing Flow Chart for Implementing JIAT Fixes. Included are basic UAT forms and methods to build </w:t>
      </w:r>
      <w:proofErr w:type="gramStart"/>
      <w:r w:rsidRPr="009A1B55">
        <w:t>off of</w:t>
      </w:r>
      <w:proofErr w:type="gramEnd"/>
    </w:p>
    <w:p w14:paraId="3FDDAC5B" w14:textId="77777777" w:rsidR="00BE183E" w:rsidRPr="00E55686" w:rsidRDefault="00BE183E" w:rsidP="004060F7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4670"/>
        <w:gridCol w:w="4690"/>
      </w:tblGrid>
      <w:tr w:rsidR="00E2137A" w14:paraId="01F7CFE7" w14:textId="77777777" w:rsidTr="00BE183E">
        <w:tc>
          <w:tcPr>
            <w:tcW w:w="4665" w:type="dxa"/>
          </w:tcPr>
          <w:p w14:paraId="203ADE39" w14:textId="2D4CA0C1" w:rsidR="00E922B9" w:rsidRPr="00E922B9" w:rsidRDefault="00E922B9" w:rsidP="004060F7">
            <w:pPr>
              <w:rPr>
                <w:noProof/>
              </w:rPr>
            </w:pPr>
            <w:r w:rsidRPr="00E922B9">
              <w:t>Present State Operations</w:t>
            </w:r>
          </w:p>
        </w:tc>
        <w:tc>
          <w:tcPr>
            <w:tcW w:w="4685" w:type="dxa"/>
          </w:tcPr>
          <w:p w14:paraId="0D6BF738" w14:textId="0D9C6AA7" w:rsidR="00E922B9" w:rsidRPr="00E922B9" w:rsidRDefault="00E922B9" w:rsidP="004060F7">
            <w:pPr>
              <w:rPr>
                <w:noProof/>
              </w:rPr>
            </w:pPr>
            <w:r w:rsidRPr="00E922B9">
              <w:t xml:space="preserve">Future </w:t>
            </w:r>
            <w:r>
              <w:t>Proposed Operations</w:t>
            </w:r>
          </w:p>
        </w:tc>
      </w:tr>
      <w:tr w:rsidR="00E2137A" w14:paraId="32DE61B2" w14:textId="77777777" w:rsidTr="00BE183E">
        <w:tc>
          <w:tcPr>
            <w:tcW w:w="4665" w:type="dxa"/>
          </w:tcPr>
          <w:p w14:paraId="601C92C2" w14:textId="77777777" w:rsidR="00E922B9" w:rsidRDefault="00E922B9" w:rsidP="004060F7">
            <w:r>
              <w:rPr>
                <w:noProof/>
              </w:rPr>
              <w:drawing>
                <wp:inline distT="0" distB="0" distL="0" distR="0" wp14:anchorId="78C75040" wp14:editId="19CCDA7D">
                  <wp:extent cx="2995943" cy="4730436"/>
                  <wp:effectExtent l="0" t="0" r="0" b="0"/>
                  <wp:docPr id="1233523334" name="Picture 1233523334" title="Inserting image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4016" cy="47747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5" w:type="dxa"/>
          </w:tcPr>
          <w:p w14:paraId="433712F0" w14:textId="77777777" w:rsidR="00E922B9" w:rsidRDefault="00E922B9" w:rsidP="004060F7">
            <w:r>
              <w:rPr>
                <w:noProof/>
              </w:rPr>
              <w:drawing>
                <wp:inline distT="0" distB="0" distL="0" distR="0" wp14:anchorId="765969BF" wp14:editId="7AADAFC5">
                  <wp:extent cx="3001224" cy="4723238"/>
                  <wp:effectExtent l="0" t="0" r="8890" b="1270"/>
                  <wp:docPr id="117195703" name="Picture 117195703" title="Inserting image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0825" cy="47540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2C2908" w14:textId="77E22097" w:rsidR="00E922B9" w:rsidRPr="00E922B9" w:rsidRDefault="00E922B9" w:rsidP="004060F7">
      <w:pPr>
        <w:pStyle w:val="Caption"/>
      </w:pPr>
      <w:r>
        <w:t xml:space="preserve">Exhibit </w:t>
      </w:r>
      <w:fldSimple w:instr=" SEQ Exhibit \* ARABIC ">
        <w:r w:rsidR="004E4E55">
          <w:rPr>
            <w:noProof/>
          </w:rPr>
          <w:t>2</w:t>
        </w:r>
      </w:fldSimple>
      <w:r>
        <w:t xml:space="preserve">: Comparison of Current State Inventory Allocation (left) vs. Proposed Future State (Right) with JIAT for JOANN. Note new controls and </w:t>
      </w:r>
      <w:r w:rsidR="00661180">
        <w:t>processes.</w:t>
      </w:r>
    </w:p>
    <w:p w14:paraId="442E2E76" w14:textId="7597F6C0" w:rsidR="00406E7B" w:rsidRPr="00406E7B" w:rsidRDefault="00406E7B" w:rsidP="004060F7"/>
    <w:sectPr w:rsidR="00406E7B" w:rsidRPr="00406E7B" w:rsidSect="00DD515B">
      <w:headerReference w:type="default" r:id="rId17"/>
      <w:footerReference w:type="default" r:id="rId18"/>
      <w:pgSz w:w="12240" w:h="15840"/>
      <w:pgMar w:top="1152" w:right="1440" w:bottom="1152" w:left="1440" w:header="720" w:footer="70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1ABDA9" w14:textId="77777777" w:rsidR="0036243E" w:rsidRDefault="0036243E" w:rsidP="004060F7">
      <w:r>
        <w:separator/>
      </w:r>
    </w:p>
  </w:endnote>
  <w:endnote w:type="continuationSeparator" w:id="0">
    <w:p w14:paraId="5C1FE8F2" w14:textId="77777777" w:rsidR="0036243E" w:rsidRDefault="0036243E" w:rsidP="004060F7">
      <w:r>
        <w:continuationSeparator/>
      </w:r>
    </w:p>
  </w:endnote>
  <w:endnote w:type="continuationNotice" w:id="1">
    <w:p w14:paraId="436D7A39" w14:textId="77777777" w:rsidR="0036243E" w:rsidRDefault="0036243E" w:rsidP="004060F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Lato">
    <w:altName w:val="Segoe UI"/>
    <w:charset w:val="00"/>
    <w:family w:val="swiss"/>
    <w:pitch w:val="variable"/>
    <w:sig w:usb0="E10002FF" w:usb1="5000ECF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649C85" w14:textId="2AF30AD8" w:rsidR="00D664F8" w:rsidRDefault="00626A72" w:rsidP="004060F7">
    <w:pPr>
      <w:pStyle w:val="Footer"/>
    </w:pPr>
    <w:sdt>
      <w:sdtPr>
        <w:id w:val="-1847159073"/>
        <w:docPartObj>
          <w:docPartGallery w:val="Page Numbers (Bottom of Page)"/>
          <w:docPartUnique/>
        </w:docPartObj>
      </w:sdtPr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Content>
            <w:r w:rsidR="00D664F8">
              <w:t xml:space="preserve">Page </w:t>
            </w:r>
            <w:r w:rsidR="00D664F8">
              <w:fldChar w:fldCharType="begin"/>
            </w:r>
            <w:r w:rsidR="00D664F8">
              <w:instrText xml:space="preserve"> PAGE </w:instrText>
            </w:r>
            <w:r w:rsidR="00D664F8">
              <w:fldChar w:fldCharType="separate"/>
            </w:r>
            <w:r w:rsidR="00D664F8">
              <w:rPr>
                <w:noProof/>
              </w:rPr>
              <w:t>2</w:t>
            </w:r>
            <w:r w:rsidR="00D664F8">
              <w:fldChar w:fldCharType="end"/>
            </w:r>
            <w:r w:rsidR="00D664F8">
              <w:t xml:space="preserve"> of </w:t>
            </w:r>
            <w:fldSimple w:instr=" NUMPAGES  ">
              <w:r w:rsidR="00D664F8">
                <w:rPr>
                  <w:noProof/>
                </w:rPr>
                <w:t>2</w:t>
              </w:r>
            </w:fldSimple>
          </w:sdtContent>
        </w:sdt>
      </w:sdtContent>
    </w:sdt>
  </w:p>
  <w:p w14:paraId="1DBA9995" w14:textId="77777777" w:rsidR="000D2411" w:rsidRDefault="000D2411" w:rsidP="004060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AEE9C6" w14:textId="77777777" w:rsidR="0036243E" w:rsidRDefault="0036243E" w:rsidP="004060F7">
      <w:r>
        <w:separator/>
      </w:r>
    </w:p>
  </w:footnote>
  <w:footnote w:type="continuationSeparator" w:id="0">
    <w:p w14:paraId="6A8774DB" w14:textId="77777777" w:rsidR="0036243E" w:rsidRDefault="0036243E" w:rsidP="004060F7">
      <w:r>
        <w:continuationSeparator/>
      </w:r>
    </w:p>
  </w:footnote>
  <w:footnote w:type="continuationNotice" w:id="1">
    <w:p w14:paraId="76018BF8" w14:textId="77777777" w:rsidR="0036243E" w:rsidRDefault="0036243E" w:rsidP="004060F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716875" w14:textId="12E419B3" w:rsidR="00406E7B" w:rsidRDefault="0040731F" w:rsidP="004060F7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DD35F61" wp14:editId="1C6C94B3">
          <wp:simplePos x="0" y="0"/>
          <wp:positionH relativeFrom="page">
            <wp:posOffset>23854</wp:posOffset>
          </wp:positionH>
          <wp:positionV relativeFrom="paragraph">
            <wp:posOffset>-417443</wp:posOffset>
          </wp:positionV>
          <wp:extent cx="2289224" cy="373711"/>
          <wp:effectExtent l="0" t="0" r="0" b="0"/>
          <wp:wrapNone/>
          <wp:docPr id="1212192074" name="Picture 1212192074" descr="Logo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89224" cy="37371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cp9qOuX482FQqr" int2:id="dAL0pFC5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597F12"/>
    <w:multiLevelType w:val="hybridMultilevel"/>
    <w:tmpl w:val="DE503EA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FC3E65DC">
      <w:start w:val="1"/>
      <w:numFmt w:val="decimal"/>
      <w:lvlText w:val=".%2"/>
      <w:lvlJc w:val="left"/>
      <w:pPr>
        <w:ind w:left="1440" w:hanging="360"/>
      </w:pPr>
      <w:rPr>
        <w:rFonts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913A67"/>
    <w:multiLevelType w:val="hybridMultilevel"/>
    <w:tmpl w:val="6A98AC3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A27D46"/>
    <w:multiLevelType w:val="multilevel"/>
    <w:tmpl w:val="9B989F72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5D0D7BDF"/>
    <w:multiLevelType w:val="hybridMultilevel"/>
    <w:tmpl w:val="EAF4335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36C35B"/>
    <w:multiLevelType w:val="hybridMultilevel"/>
    <w:tmpl w:val="C50CF528"/>
    <w:lvl w:ilvl="0" w:tplc="9AF6365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28A99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EF2F4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4604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B63E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2D462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1470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38BB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02B0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6278328">
    <w:abstractNumId w:val="4"/>
  </w:num>
  <w:num w:numId="2" w16cid:durableId="959384496">
    <w:abstractNumId w:val="0"/>
  </w:num>
  <w:num w:numId="3" w16cid:durableId="705788656">
    <w:abstractNumId w:val="2"/>
  </w:num>
  <w:num w:numId="4" w16cid:durableId="325599711">
    <w:abstractNumId w:val="3"/>
  </w:num>
  <w:num w:numId="5" w16cid:durableId="10854895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ACS&lt;/Style&gt;&lt;LeftDelim&gt;{&lt;/LeftDelim&gt;&lt;RightDelim&gt;}&lt;/RightDelim&gt;&lt;FontName&gt;Times New Roman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a0sspfe9brffvxetx57vtr0gaz9rpa5w2e5v&quot;&gt;Rev Mgmt&lt;record-ids&gt;&lt;item&gt;12&lt;/item&gt;&lt;/record-ids&gt;&lt;/item&gt;&lt;/Libraries&gt;"/>
  </w:docVars>
  <w:rsids>
    <w:rsidRoot w:val="0052162B"/>
    <w:rsid w:val="00003297"/>
    <w:rsid w:val="00003552"/>
    <w:rsid w:val="00005940"/>
    <w:rsid w:val="00006644"/>
    <w:rsid w:val="000078BA"/>
    <w:rsid w:val="00007A96"/>
    <w:rsid w:val="00007E24"/>
    <w:rsid w:val="000153E1"/>
    <w:rsid w:val="00021B53"/>
    <w:rsid w:val="00022202"/>
    <w:rsid w:val="00022E24"/>
    <w:rsid w:val="00022EDC"/>
    <w:rsid w:val="00023D5C"/>
    <w:rsid w:val="00024213"/>
    <w:rsid w:val="00026469"/>
    <w:rsid w:val="00031574"/>
    <w:rsid w:val="00031A98"/>
    <w:rsid w:val="00033BD1"/>
    <w:rsid w:val="00034048"/>
    <w:rsid w:val="00036D2C"/>
    <w:rsid w:val="00037906"/>
    <w:rsid w:val="00037DEA"/>
    <w:rsid w:val="0004070F"/>
    <w:rsid w:val="000429C4"/>
    <w:rsid w:val="00044C57"/>
    <w:rsid w:val="000476E4"/>
    <w:rsid w:val="00053025"/>
    <w:rsid w:val="000541C0"/>
    <w:rsid w:val="00054E3B"/>
    <w:rsid w:val="00055514"/>
    <w:rsid w:val="00056E01"/>
    <w:rsid w:val="000609C8"/>
    <w:rsid w:val="000614F4"/>
    <w:rsid w:val="00061AF9"/>
    <w:rsid w:val="00064051"/>
    <w:rsid w:val="0006452A"/>
    <w:rsid w:val="00064801"/>
    <w:rsid w:val="00064BBE"/>
    <w:rsid w:val="00066363"/>
    <w:rsid w:val="00066A2E"/>
    <w:rsid w:val="000672C3"/>
    <w:rsid w:val="00072B23"/>
    <w:rsid w:val="00074058"/>
    <w:rsid w:val="000768B3"/>
    <w:rsid w:val="00080CA6"/>
    <w:rsid w:val="00082D44"/>
    <w:rsid w:val="00082FD0"/>
    <w:rsid w:val="0008405A"/>
    <w:rsid w:val="00085194"/>
    <w:rsid w:val="00085B20"/>
    <w:rsid w:val="000865B7"/>
    <w:rsid w:val="00086EC8"/>
    <w:rsid w:val="00090D14"/>
    <w:rsid w:val="00090F71"/>
    <w:rsid w:val="0009104D"/>
    <w:rsid w:val="00091054"/>
    <w:rsid w:val="00094C0C"/>
    <w:rsid w:val="000956D8"/>
    <w:rsid w:val="000959AF"/>
    <w:rsid w:val="00095D00"/>
    <w:rsid w:val="00096D51"/>
    <w:rsid w:val="000A03B2"/>
    <w:rsid w:val="000A0D01"/>
    <w:rsid w:val="000A152C"/>
    <w:rsid w:val="000A1EBA"/>
    <w:rsid w:val="000A28C6"/>
    <w:rsid w:val="000A3B38"/>
    <w:rsid w:val="000A502D"/>
    <w:rsid w:val="000A6401"/>
    <w:rsid w:val="000A7E75"/>
    <w:rsid w:val="000B077F"/>
    <w:rsid w:val="000B0CA9"/>
    <w:rsid w:val="000B1009"/>
    <w:rsid w:val="000B14B5"/>
    <w:rsid w:val="000B224D"/>
    <w:rsid w:val="000B27FF"/>
    <w:rsid w:val="000B2FF6"/>
    <w:rsid w:val="000B5B18"/>
    <w:rsid w:val="000B5BFB"/>
    <w:rsid w:val="000B6535"/>
    <w:rsid w:val="000B6887"/>
    <w:rsid w:val="000B6CB0"/>
    <w:rsid w:val="000B6E06"/>
    <w:rsid w:val="000C11D8"/>
    <w:rsid w:val="000C189A"/>
    <w:rsid w:val="000C1D89"/>
    <w:rsid w:val="000C5E13"/>
    <w:rsid w:val="000D2411"/>
    <w:rsid w:val="000D25F0"/>
    <w:rsid w:val="000D2EF8"/>
    <w:rsid w:val="000D5292"/>
    <w:rsid w:val="000D5799"/>
    <w:rsid w:val="000E0B65"/>
    <w:rsid w:val="000E0CE0"/>
    <w:rsid w:val="000E2785"/>
    <w:rsid w:val="000E2EEC"/>
    <w:rsid w:val="000E3D17"/>
    <w:rsid w:val="000E3E75"/>
    <w:rsid w:val="000E7B02"/>
    <w:rsid w:val="000F0400"/>
    <w:rsid w:val="000F0D94"/>
    <w:rsid w:val="000F1237"/>
    <w:rsid w:val="000F1A0D"/>
    <w:rsid w:val="000F2DB7"/>
    <w:rsid w:val="000F3E8A"/>
    <w:rsid w:val="000F4EBC"/>
    <w:rsid w:val="000F4F26"/>
    <w:rsid w:val="000F5803"/>
    <w:rsid w:val="000F589A"/>
    <w:rsid w:val="000F7367"/>
    <w:rsid w:val="001003E0"/>
    <w:rsid w:val="001012CF"/>
    <w:rsid w:val="001040EF"/>
    <w:rsid w:val="00105FD3"/>
    <w:rsid w:val="0010673B"/>
    <w:rsid w:val="001106FC"/>
    <w:rsid w:val="00110DDA"/>
    <w:rsid w:val="00111535"/>
    <w:rsid w:val="0011182C"/>
    <w:rsid w:val="00111C8D"/>
    <w:rsid w:val="00115CA0"/>
    <w:rsid w:val="00116FC3"/>
    <w:rsid w:val="001208E8"/>
    <w:rsid w:val="00122095"/>
    <w:rsid w:val="00122A13"/>
    <w:rsid w:val="00122BBF"/>
    <w:rsid w:val="00125F61"/>
    <w:rsid w:val="00127326"/>
    <w:rsid w:val="00131868"/>
    <w:rsid w:val="00131C25"/>
    <w:rsid w:val="00131E99"/>
    <w:rsid w:val="0013223A"/>
    <w:rsid w:val="00132DA4"/>
    <w:rsid w:val="00134108"/>
    <w:rsid w:val="0013462B"/>
    <w:rsid w:val="0013490B"/>
    <w:rsid w:val="001365E3"/>
    <w:rsid w:val="001370D7"/>
    <w:rsid w:val="001421E9"/>
    <w:rsid w:val="00143D9C"/>
    <w:rsid w:val="00143E2B"/>
    <w:rsid w:val="001444F7"/>
    <w:rsid w:val="0014577E"/>
    <w:rsid w:val="0014582A"/>
    <w:rsid w:val="00147290"/>
    <w:rsid w:val="001474E7"/>
    <w:rsid w:val="00150E67"/>
    <w:rsid w:val="001511A8"/>
    <w:rsid w:val="001514F4"/>
    <w:rsid w:val="00151F6E"/>
    <w:rsid w:val="001532AD"/>
    <w:rsid w:val="001578E8"/>
    <w:rsid w:val="00157D5D"/>
    <w:rsid w:val="00160D2C"/>
    <w:rsid w:val="00161C61"/>
    <w:rsid w:val="00161DD6"/>
    <w:rsid w:val="001642E9"/>
    <w:rsid w:val="00164BF8"/>
    <w:rsid w:val="00166517"/>
    <w:rsid w:val="00166E7A"/>
    <w:rsid w:val="00170FFA"/>
    <w:rsid w:val="001751A7"/>
    <w:rsid w:val="00175B56"/>
    <w:rsid w:val="00177D1B"/>
    <w:rsid w:val="001800C9"/>
    <w:rsid w:val="00183413"/>
    <w:rsid w:val="00184648"/>
    <w:rsid w:val="00187A20"/>
    <w:rsid w:val="00190D9D"/>
    <w:rsid w:val="001925E7"/>
    <w:rsid w:val="001940D3"/>
    <w:rsid w:val="001954B6"/>
    <w:rsid w:val="00195D76"/>
    <w:rsid w:val="001966C9"/>
    <w:rsid w:val="001A0922"/>
    <w:rsid w:val="001A0FF3"/>
    <w:rsid w:val="001A1717"/>
    <w:rsid w:val="001A187F"/>
    <w:rsid w:val="001A1910"/>
    <w:rsid w:val="001A1B10"/>
    <w:rsid w:val="001A2BBE"/>
    <w:rsid w:val="001A399F"/>
    <w:rsid w:val="001A7D7A"/>
    <w:rsid w:val="001B1AD0"/>
    <w:rsid w:val="001B2690"/>
    <w:rsid w:val="001B30E1"/>
    <w:rsid w:val="001B3BB2"/>
    <w:rsid w:val="001B4A48"/>
    <w:rsid w:val="001B6675"/>
    <w:rsid w:val="001B6B36"/>
    <w:rsid w:val="001B7A36"/>
    <w:rsid w:val="001B7BFF"/>
    <w:rsid w:val="001C13D1"/>
    <w:rsid w:val="001C4DB2"/>
    <w:rsid w:val="001C4E65"/>
    <w:rsid w:val="001D1227"/>
    <w:rsid w:val="001D2B68"/>
    <w:rsid w:val="001D3878"/>
    <w:rsid w:val="001D3E2C"/>
    <w:rsid w:val="001D717F"/>
    <w:rsid w:val="001E110D"/>
    <w:rsid w:val="001E1138"/>
    <w:rsid w:val="001E1991"/>
    <w:rsid w:val="001E32CB"/>
    <w:rsid w:val="001E4A41"/>
    <w:rsid w:val="001E4E67"/>
    <w:rsid w:val="001E5E30"/>
    <w:rsid w:val="001F03B2"/>
    <w:rsid w:val="001F0ED3"/>
    <w:rsid w:val="001F216F"/>
    <w:rsid w:val="001F2AD7"/>
    <w:rsid w:val="001F63F8"/>
    <w:rsid w:val="001F6EA4"/>
    <w:rsid w:val="00202153"/>
    <w:rsid w:val="00203C18"/>
    <w:rsid w:val="00204F08"/>
    <w:rsid w:val="002056DB"/>
    <w:rsid w:val="00207D2C"/>
    <w:rsid w:val="00210404"/>
    <w:rsid w:val="00213162"/>
    <w:rsid w:val="00214B7F"/>
    <w:rsid w:val="00214FA5"/>
    <w:rsid w:val="00217CBD"/>
    <w:rsid w:val="00223596"/>
    <w:rsid w:val="00227891"/>
    <w:rsid w:val="0023003D"/>
    <w:rsid w:val="00233641"/>
    <w:rsid w:val="00234010"/>
    <w:rsid w:val="00237BDA"/>
    <w:rsid w:val="00240848"/>
    <w:rsid w:val="00240ACF"/>
    <w:rsid w:val="0024429D"/>
    <w:rsid w:val="0024442F"/>
    <w:rsid w:val="00244869"/>
    <w:rsid w:val="00245A28"/>
    <w:rsid w:val="00245EB0"/>
    <w:rsid w:val="00246EF8"/>
    <w:rsid w:val="00252A89"/>
    <w:rsid w:val="00252C9D"/>
    <w:rsid w:val="00253868"/>
    <w:rsid w:val="0025529B"/>
    <w:rsid w:val="00260375"/>
    <w:rsid w:val="002605E5"/>
    <w:rsid w:val="00261B48"/>
    <w:rsid w:val="00262310"/>
    <w:rsid w:val="00263CB8"/>
    <w:rsid w:val="00265109"/>
    <w:rsid w:val="00265900"/>
    <w:rsid w:val="0026627C"/>
    <w:rsid w:val="00267C16"/>
    <w:rsid w:val="0027128D"/>
    <w:rsid w:val="00272B9B"/>
    <w:rsid w:val="0027329C"/>
    <w:rsid w:val="00275099"/>
    <w:rsid w:val="002751C5"/>
    <w:rsid w:val="00276710"/>
    <w:rsid w:val="0028107A"/>
    <w:rsid w:val="0028143B"/>
    <w:rsid w:val="00283A83"/>
    <w:rsid w:val="00284BFB"/>
    <w:rsid w:val="002853ED"/>
    <w:rsid w:val="00290A0C"/>
    <w:rsid w:val="00292520"/>
    <w:rsid w:val="00293F86"/>
    <w:rsid w:val="002947DB"/>
    <w:rsid w:val="00294F0A"/>
    <w:rsid w:val="00296C97"/>
    <w:rsid w:val="002A0599"/>
    <w:rsid w:val="002A0AD7"/>
    <w:rsid w:val="002A1633"/>
    <w:rsid w:val="002A3A1A"/>
    <w:rsid w:val="002A4C9E"/>
    <w:rsid w:val="002A4E76"/>
    <w:rsid w:val="002A538C"/>
    <w:rsid w:val="002A5D9D"/>
    <w:rsid w:val="002A61DC"/>
    <w:rsid w:val="002B1538"/>
    <w:rsid w:val="002B2F45"/>
    <w:rsid w:val="002C0499"/>
    <w:rsid w:val="002C0B6E"/>
    <w:rsid w:val="002C473A"/>
    <w:rsid w:val="002C4854"/>
    <w:rsid w:val="002C770E"/>
    <w:rsid w:val="002C7EB8"/>
    <w:rsid w:val="002D08C5"/>
    <w:rsid w:val="002D0B27"/>
    <w:rsid w:val="002D1837"/>
    <w:rsid w:val="002D39DE"/>
    <w:rsid w:val="002D461E"/>
    <w:rsid w:val="002D7630"/>
    <w:rsid w:val="002E094B"/>
    <w:rsid w:val="002E0DCC"/>
    <w:rsid w:val="002E0EC0"/>
    <w:rsid w:val="002E3ECD"/>
    <w:rsid w:val="002E57BA"/>
    <w:rsid w:val="002E58F6"/>
    <w:rsid w:val="002E5B0F"/>
    <w:rsid w:val="002E5B4C"/>
    <w:rsid w:val="002E7FE3"/>
    <w:rsid w:val="002F01D6"/>
    <w:rsid w:val="002F1088"/>
    <w:rsid w:val="002F277D"/>
    <w:rsid w:val="002F57E6"/>
    <w:rsid w:val="002F6A26"/>
    <w:rsid w:val="003013A0"/>
    <w:rsid w:val="003018FE"/>
    <w:rsid w:val="00301A24"/>
    <w:rsid w:val="00303278"/>
    <w:rsid w:val="003041FA"/>
    <w:rsid w:val="00311764"/>
    <w:rsid w:val="00312873"/>
    <w:rsid w:val="00313A8D"/>
    <w:rsid w:val="00314223"/>
    <w:rsid w:val="00314A31"/>
    <w:rsid w:val="00314DAC"/>
    <w:rsid w:val="00315626"/>
    <w:rsid w:val="0031639E"/>
    <w:rsid w:val="00316D21"/>
    <w:rsid w:val="003179AC"/>
    <w:rsid w:val="00317BF1"/>
    <w:rsid w:val="003212CE"/>
    <w:rsid w:val="00323BF9"/>
    <w:rsid w:val="0032719B"/>
    <w:rsid w:val="0033492E"/>
    <w:rsid w:val="003349FD"/>
    <w:rsid w:val="003366A6"/>
    <w:rsid w:val="0033735C"/>
    <w:rsid w:val="00340C05"/>
    <w:rsid w:val="00342B7D"/>
    <w:rsid w:val="00342BB8"/>
    <w:rsid w:val="00342FEB"/>
    <w:rsid w:val="00343462"/>
    <w:rsid w:val="003453D5"/>
    <w:rsid w:val="003454CD"/>
    <w:rsid w:val="0034595F"/>
    <w:rsid w:val="003501FB"/>
    <w:rsid w:val="00351EFF"/>
    <w:rsid w:val="003521AF"/>
    <w:rsid w:val="00352759"/>
    <w:rsid w:val="00352EFD"/>
    <w:rsid w:val="00354D9E"/>
    <w:rsid w:val="00356701"/>
    <w:rsid w:val="00361196"/>
    <w:rsid w:val="0036243E"/>
    <w:rsid w:val="00362894"/>
    <w:rsid w:val="00362FB8"/>
    <w:rsid w:val="00364A6F"/>
    <w:rsid w:val="00364B84"/>
    <w:rsid w:val="0037126F"/>
    <w:rsid w:val="00371687"/>
    <w:rsid w:val="00374123"/>
    <w:rsid w:val="0037461C"/>
    <w:rsid w:val="00375615"/>
    <w:rsid w:val="00375FC4"/>
    <w:rsid w:val="00381B10"/>
    <w:rsid w:val="00383EC7"/>
    <w:rsid w:val="00385489"/>
    <w:rsid w:val="00385B40"/>
    <w:rsid w:val="00386EC4"/>
    <w:rsid w:val="00387082"/>
    <w:rsid w:val="00387396"/>
    <w:rsid w:val="00387561"/>
    <w:rsid w:val="00387C32"/>
    <w:rsid w:val="00390E6F"/>
    <w:rsid w:val="00392D27"/>
    <w:rsid w:val="00393710"/>
    <w:rsid w:val="00394DF3"/>
    <w:rsid w:val="00394F29"/>
    <w:rsid w:val="00394F80"/>
    <w:rsid w:val="00396C88"/>
    <w:rsid w:val="003A18BB"/>
    <w:rsid w:val="003A25DA"/>
    <w:rsid w:val="003A3291"/>
    <w:rsid w:val="003A7963"/>
    <w:rsid w:val="003B0A18"/>
    <w:rsid w:val="003B0B25"/>
    <w:rsid w:val="003B13E0"/>
    <w:rsid w:val="003B2362"/>
    <w:rsid w:val="003B3315"/>
    <w:rsid w:val="003B5A54"/>
    <w:rsid w:val="003B79E2"/>
    <w:rsid w:val="003C085A"/>
    <w:rsid w:val="003C1F74"/>
    <w:rsid w:val="003C2D45"/>
    <w:rsid w:val="003C3B1E"/>
    <w:rsid w:val="003C46C1"/>
    <w:rsid w:val="003C686A"/>
    <w:rsid w:val="003C72EF"/>
    <w:rsid w:val="003D07F6"/>
    <w:rsid w:val="003D0E67"/>
    <w:rsid w:val="003D1037"/>
    <w:rsid w:val="003D3718"/>
    <w:rsid w:val="003D7AA8"/>
    <w:rsid w:val="003E1393"/>
    <w:rsid w:val="003E166D"/>
    <w:rsid w:val="003E2A63"/>
    <w:rsid w:val="003E42BE"/>
    <w:rsid w:val="003E5DA7"/>
    <w:rsid w:val="003E686F"/>
    <w:rsid w:val="003F033B"/>
    <w:rsid w:val="003F04F4"/>
    <w:rsid w:val="003F1D2D"/>
    <w:rsid w:val="003F205A"/>
    <w:rsid w:val="003F39F3"/>
    <w:rsid w:val="003F3C35"/>
    <w:rsid w:val="00400F7D"/>
    <w:rsid w:val="00402548"/>
    <w:rsid w:val="004039F4"/>
    <w:rsid w:val="004060F7"/>
    <w:rsid w:val="00406B58"/>
    <w:rsid w:val="00406BED"/>
    <w:rsid w:val="00406E7B"/>
    <w:rsid w:val="0040731F"/>
    <w:rsid w:val="004104D6"/>
    <w:rsid w:val="00411E75"/>
    <w:rsid w:val="00413992"/>
    <w:rsid w:val="004151E8"/>
    <w:rsid w:val="00421CE6"/>
    <w:rsid w:val="00423730"/>
    <w:rsid w:val="004257A3"/>
    <w:rsid w:val="00427653"/>
    <w:rsid w:val="004276AF"/>
    <w:rsid w:val="004277E5"/>
    <w:rsid w:val="00427CE5"/>
    <w:rsid w:val="00427E6B"/>
    <w:rsid w:val="0043350C"/>
    <w:rsid w:val="0043364C"/>
    <w:rsid w:val="004349EF"/>
    <w:rsid w:val="00434E15"/>
    <w:rsid w:val="00435A43"/>
    <w:rsid w:val="004361A1"/>
    <w:rsid w:val="00436731"/>
    <w:rsid w:val="0043686C"/>
    <w:rsid w:val="00436B3B"/>
    <w:rsid w:val="00437F3A"/>
    <w:rsid w:val="00440EEA"/>
    <w:rsid w:val="0044152A"/>
    <w:rsid w:val="004422E0"/>
    <w:rsid w:val="004425EF"/>
    <w:rsid w:val="0044273D"/>
    <w:rsid w:val="004463A9"/>
    <w:rsid w:val="00447B23"/>
    <w:rsid w:val="00447F0E"/>
    <w:rsid w:val="0045046B"/>
    <w:rsid w:val="0045094F"/>
    <w:rsid w:val="00450C7F"/>
    <w:rsid w:val="004541A0"/>
    <w:rsid w:val="00455625"/>
    <w:rsid w:val="00455EF8"/>
    <w:rsid w:val="00456ACF"/>
    <w:rsid w:val="004577F8"/>
    <w:rsid w:val="00461798"/>
    <w:rsid w:val="004621C0"/>
    <w:rsid w:val="004621F6"/>
    <w:rsid w:val="00464A3F"/>
    <w:rsid w:val="00465992"/>
    <w:rsid w:val="00465F9A"/>
    <w:rsid w:val="004678AA"/>
    <w:rsid w:val="00467C45"/>
    <w:rsid w:val="00470307"/>
    <w:rsid w:val="00471906"/>
    <w:rsid w:val="00473238"/>
    <w:rsid w:val="004739F8"/>
    <w:rsid w:val="00474049"/>
    <w:rsid w:val="00476BF8"/>
    <w:rsid w:val="004770A7"/>
    <w:rsid w:val="0047778D"/>
    <w:rsid w:val="004778B5"/>
    <w:rsid w:val="004816C7"/>
    <w:rsid w:val="004824FF"/>
    <w:rsid w:val="00484A8D"/>
    <w:rsid w:val="00486C0D"/>
    <w:rsid w:val="00493F24"/>
    <w:rsid w:val="0049518F"/>
    <w:rsid w:val="00495BB3"/>
    <w:rsid w:val="00495CD0"/>
    <w:rsid w:val="004A0DAB"/>
    <w:rsid w:val="004A5C17"/>
    <w:rsid w:val="004B4DC2"/>
    <w:rsid w:val="004B5CCB"/>
    <w:rsid w:val="004C0564"/>
    <w:rsid w:val="004C2419"/>
    <w:rsid w:val="004C2FB9"/>
    <w:rsid w:val="004C4513"/>
    <w:rsid w:val="004C474A"/>
    <w:rsid w:val="004C4BDB"/>
    <w:rsid w:val="004C4C81"/>
    <w:rsid w:val="004C5CEE"/>
    <w:rsid w:val="004C607D"/>
    <w:rsid w:val="004C68FC"/>
    <w:rsid w:val="004D124D"/>
    <w:rsid w:val="004D2129"/>
    <w:rsid w:val="004D2E6A"/>
    <w:rsid w:val="004D3840"/>
    <w:rsid w:val="004D4C3F"/>
    <w:rsid w:val="004D5F01"/>
    <w:rsid w:val="004D797D"/>
    <w:rsid w:val="004E0C19"/>
    <w:rsid w:val="004E3568"/>
    <w:rsid w:val="004E4B80"/>
    <w:rsid w:val="004E4E55"/>
    <w:rsid w:val="004E65BF"/>
    <w:rsid w:val="004F0032"/>
    <w:rsid w:val="004F039B"/>
    <w:rsid w:val="004F3DFD"/>
    <w:rsid w:val="004F548E"/>
    <w:rsid w:val="004F5CA4"/>
    <w:rsid w:val="004F797F"/>
    <w:rsid w:val="004F7A79"/>
    <w:rsid w:val="005015BC"/>
    <w:rsid w:val="00501FB5"/>
    <w:rsid w:val="005042C1"/>
    <w:rsid w:val="00505E64"/>
    <w:rsid w:val="00506AD1"/>
    <w:rsid w:val="00510779"/>
    <w:rsid w:val="005107E8"/>
    <w:rsid w:val="00510B72"/>
    <w:rsid w:val="00511897"/>
    <w:rsid w:val="005118B7"/>
    <w:rsid w:val="0051418A"/>
    <w:rsid w:val="00514DD0"/>
    <w:rsid w:val="00516793"/>
    <w:rsid w:val="00516856"/>
    <w:rsid w:val="0051731C"/>
    <w:rsid w:val="0052162B"/>
    <w:rsid w:val="00522DCC"/>
    <w:rsid w:val="00523107"/>
    <w:rsid w:val="00523605"/>
    <w:rsid w:val="00523D24"/>
    <w:rsid w:val="00524181"/>
    <w:rsid w:val="00524BE7"/>
    <w:rsid w:val="00525736"/>
    <w:rsid w:val="00525FA3"/>
    <w:rsid w:val="00527D76"/>
    <w:rsid w:val="00527E09"/>
    <w:rsid w:val="00531E25"/>
    <w:rsid w:val="005336E2"/>
    <w:rsid w:val="00535810"/>
    <w:rsid w:val="005363B2"/>
    <w:rsid w:val="005420AB"/>
    <w:rsid w:val="005428A1"/>
    <w:rsid w:val="00543446"/>
    <w:rsid w:val="00544690"/>
    <w:rsid w:val="005456B0"/>
    <w:rsid w:val="00545D49"/>
    <w:rsid w:val="00546005"/>
    <w:rsid w:val="005476A0"/>
    <w:rsid w:val="005522B4"/>
    <w:rsid w:val="00554980"/>
    <w:rsid w:val="005560A3"/>
    <w:rsid w:val="00556499"/>
    <w:rsid w:val="0055793B"/>
    <w:rsid w:val="00560E6E"/>
    <w:rsid w:val="00562C33"/>
    <w:rsid w:val="0056347A"/>
    <w:rsid w:val="00564094"/>
    <w:rsid w:val="005655DA"/>
    <w:rsid w:val="00565D3B"/>
    <w:rsid w:val="00567C02"/>
    <w:rsid w:val="005716B6"/>
    <w:rsid w:val="00571C3D"/>
    <w:rsid w:val="005728FE"/>
    <w:rsid w:val="00572D16"/>
    <w:rsid w:val="00572D1C"/>
    <w:rsid w:val="00572FF7"/>
    <w:rsid w:val="00573DF9"/>
    <w:rsid w:val="00576976"/>
    <w:rsid w:val="00577BBA"/>
    <w:rsid w:val="00580D99"/>
    <w:rsid w:val="00582859"/>
    <w:rsid w:val="00584131"/>
    <w:rsid w:val="00585E38"/>
    <w:rsid w:val="00592DA6"/>
    <w:rsid w:val="005938B5"/>
    <w:rsid w:val="00593A52"/>
    <w:rsid w:val="00593D22"/>
    <w:rsid w:val="00594238"/>
    <w:rsid w:val="0059491E"/>
    <w:rsid w:val="00597DBA"/>
    <w:rsid w:val="005A07B7"/>
    <w:rsid w:val="005A402F"/>
    <w:rsid w:val="005A57F1"/>
    <w:rsid w:val="005B0912"/>
    <w:rsid w:val="005B1234"/>
    <w:rsid w:val="005B2B8D"/>
    <w:rsid w:val="005B3322"/>
    <w:rsid w:val="005B3733"/>
    <w:rsid w:val="005B424F"/>
    <w:rsid w:val="005B6123"/>
    <w:rsid w:val="005C12C4"/>
    <w:rsid w:val="005C3E88"/>
    <w:rsid w:val="005C480C"/>
    <w:rsid w:val="005C48B5"/>
    <w:rsid w:val="005C5534"/>
    <w:rsid w:val="005C5D16"/>
    <w:rsid w:val="005C5F65"/>
    <w:rsid w:val="005C6C2F"/>
    <w:rsid w:val="005D1F7E"/>
    <w:rsid w:val="005D26DF"/>
    <w:rsid w:val="005D2AD0"/>
    <w:rsid w:val="005D5501"/>
    <w:rsid w:val="005D5690"/>
    <w:rsid w:val="005D6DAB"/>
    <w:rsid w:val="005D7BE7"/>
    <w:rsid w:val="005E0C68"/>
    <w:rsid w:val="005E34C6"/>
    <w:rsid w:val="005E39F7"/>
    <w:rsid w:val="005E51FB"/>
    <w:rsid w:val="005E5C0C"/>
    <w:rsid w:val="005E7275"/>
    <w:rsid w:val="005F0C97"/>
    <w:rsid w:val="005F1570"/>
    <w:rsid w:val="005F2DCC"/>
    <w:rsid w:val="005F4BBB"/>
    <w:rsid w:val="005F4DD3"/>
    <w:rsid w:val="005F5265"/>
    <w:rsid w:val="005F676C"/>
    <w:rsid w:val="005F6FCC"/>
    <w:rsid w:val="005F7A56"/>
    <w:rsid w:val="005F7C09"/>
    <w:rsid w:val="006012C7"/>
    <w:rsid w:val="00605503"/>
    <w:rsid w:val="00605531"/>
    <w:rsid w:val="006063D1"/>
    <w:rsid w:val="00611184"/>
    <w:rsid w:val="00611941"/>
    <w:rsid w:val="006160F9"/>
    <w:rsid w:val="00616458"/>
    <w:rsid w:val="006164F1"/>
    <w:rsid w:val="00616629"/>
    <w:rsid w:val="006166C5"/>
    <w:rsid w:val="00616951"/>
    <w:rsid w:val="006214B8"/>
    <w:rsid w:val="00623423"/>
    <w:rsid w:val="00623A6D"/>
    <w:rsid w:val="00625241"/>
    <w:rsid w:val="00626A72"/>
    <w:rsid w:val="00626AF4"/>
    <w:rsid w:val="00627EFC"/>
    <w:rsid w:val="00630D7C"/>
    <w:rsid w:val="00634D09"/>
    <w:rsid w:val="00634D35"/>
    <w:rsid w:val="00635C66"/>
    <w:rsid w:val="006360E9"/>
    <w:rsid w:val="0063636C"/>
    <w:rsid w:val="006365E2"/>
    <w:rsid w:val="0063751A"/>
    <w:rsid w:val="00641B0E"/>
    <w:rsid w:val="0064340A"/>
    <w:rsid w:val="00643694"/>
    <w:rsid w:val="00643A98"/>
    <w:rsid w:val="00643DA7"/>
    <w:rsid w:val="006451A3"/>
    <w:rsid w:val="00646A5B"/>
    <w:rsid w:val="006470BE"/>
    <w:rsid w:val="00647317"/>
    <w:rsid w:val="006513CE"/>
    <w:rsid w:val="00656503"/>
    <w:rsid w:val="0065713D"/>
    <w:rsid w:val="00660546"/>
    <w:rsid w:val="00661180"/>
    <w:rsid w:val="00663135"/>
    <w:rsid w:val="006653DF"/>
    <w:rsid w:val="00665FAA"/>
    <w:rsid w:val="00670320"/>
    <w:rsid w:val="00672E14"/>
    <w:rsid w:val="006755EE"/>
    <w:rsid w:val="0067781B"/>
    <w:rsid w:val="00681508"/>
    <w:rsid w:val="00683B5A"/>
    <w:rsid w:val="00683D7B"/>
    <w:rsid w:val="00683EB9"/>
    <w:rsid w:val="00684241"/>
    <w:rsid w:val="00685945"/>
    <w:rsid w:val="00685F45"/>
    <w:rsid w:val="006864E2"/>
    <w:rsid w:val="006909AD"/>
    <w:rsid w:val="006909C8"/>
    <w:rsid w:val="0069155B"/>
    <w:rsid w:val="0069241F"/>
    <w:rsid w:val="00692A99"/>
    <w:rsid w:val="00693864"/>
    <w:rsid w:val="00694D30"/>
    <w:rsid w:val="00695754"/>
    <w:rsid w:val="00696993"/>
    <w:rsid w:val="00697169"/>
    <w:rsid w:val="006A3401"/>
    <w:rsid w:val="006A4470"/>
    <w:rsid w:val="006A5771"/>
    <w:rsid w:val="006A6D74"/>
    <w:rsid w:val="006A7455"/>
    <w:rsid w:val="006B0481"/>
    <w:rsid w:val="006B08A2"/>
    <w:rsid w:val="006B3BF2"/>
    <w:rsid w:val="006B453F"/>
    <w:rsid w:val="006B73C0"/>
    <w:rsid w:val="006B7928"/>
    <w:rsid w:val="006B7C6A"/>
    <w:rsid w:val="006C2A8E"/>
    <w:rsid w:val="006C2DD7"/>
    <w:rsid w:val="006C556A"/>
    <w:rsid w:val="006C5D08"/>
    <w:rsid w:val="006C6BB1"/>
    <w:rsid w:val="006D0151"/>
    <w:rsid w:val="006D0DE0"/>
    <w:rsid w:val="006D23EF"/>
    <w:rsid w:val="006D285A"/>
    <w:rsid w:val="006D50B7"/>
    <w:rsid w:val="006D5869"/>
    <w:rsid w:val="006D5CAE"/>
    <w:rsid w:val="006D7705"/>
    <w:rsid w:val="006E08FF"/>
    <w:rsid w:val="006E193E"/>
    <w:rsid w:val="006E1BCD"/>
    <w:rsid w:val="006E33F9"/>
    <w:rsid w:val="006E392B"/>
    <w:rsid w:val="006E49B9"/>
    <w:rsid w:val="006E5127"/>
    <w:rsid w:val="006E574E"/>
    <w:rsid w:val="006E6221"/>
    <w:rsid w:val="006E7002"/>
    <w:rsid w:val="006F062C"/>
    <w:rsid w:val="006F0FB8"/>
    <w:rsid w:val="006F1D1F"/>
    <w:rsid w:val="006F426B"/>
    <w:rsid w:val="006F4585"/>
    <w:rsid w:val="006F5247"/>
    <w:rsid w:val="006F6849"/>
    <w:rsid w:val="0070024A"/>
    <w:rsid w:val="00702093"/>
    <w:rsid w:val="00703527"/>
    <w:rsid w:val="00703F4F"/>
    <w:rsid w:val="0070445B"/>
    <w:rsid w:val="00704B61"/>
    <w:rsid w:val="00707FC7"/>
    <w:rsid w:val="00711B14"/>
    <w:rsid w:val="0071296B"/>
    <w:rsid w:val="007141B4"/>
    <w:rsid w:val="00714359"/>
    <w:rsid w:val="00714687"/>
    <w:rsid w:val="00715391"/>
    <w:rsid w:val="007159B8"/>
    <w:rsid w:val="00716222"/>
    <w:rsid w:val="00716BD9"/>
    <w:rsid w:val="00716DA0"/>
    <w:rsid w:val="0071780D"/>
    <w:rsid w:val="00722FB0"/>
    <w:rsid w:val="0072314A"/>
    <w:rsid w:val="00725E31"/>
    <w:rsid w:val="0072703D"/>
    <w:rsid w:val="0073007A"/>
    <w:rsid w:val="007302F6"/>
    <w:rsid w:val="00730507"/>
    <w:rsid w:val="00732D1E"/>
    <w:rsid w:val="00733295"/>
    <w:rsid w:val="00733736"/>
    <w:rsid w:val="00733D60"/>
    <w:rsid w:val="007343A0"/>
    <w:rsid w:val="00734882"/>
    <w:rsid w:val="00734C16"/>
    <w:rsid w:val="00735AB1"/>
    <w:rsid w:val="00742431"/>
    <w:rsid w:val="00743640"/>
    <w:rsid w:val="007444BC"/>
    <w:rsid w:val="00745255"/>
    <w:rsid w:val="007463CE"/>
    <w:rsid w:val="0074746C"/>
    <w:rsid w:val="00750C3C"/>
    <w:rsid w:val="00752DCA"/>
    <w:rsid w:val="007531CD"/>
    <w:rsid w:val="0075401C"/>
    <w:rsid w:val="00755B01"/>
    <w:rsid w:val="00756958"/>
    <w:rsid w:val="00757B98"/>
    <w:rsid w:val="00760313"/>
    <w:rsid w:val="0076046E"/>
    <w:rsid w:val="00760A65"/>
    <w:rsid w:val="00763698"/>
    <w:rsid w:val="0076417F"/>
    <w:rsid w:val="007660ED"/>
    <w:rsid w:val="00766164"/>
    <w:rsid w:val="00772EBE"/>
    <w:rsid w:val="0077330F"/>
    <w:rsid w:val="0077495E"/>
    <w:rsid w:val="00774B08"/>
    <w:rsid w:val="00776CA0"/>
    <w:rsid w:val="00777DD6"/>
    <w:rsid w:val="0078028F"/>
    <w:rsid w:val="0078029D"/>
    <w:rsid w:val="00780EB0"/>
    <w:rsid w:val="00781784"/>
    <w:rsid w:val="00781DE4"/>
    <w:rsid w:val="00783261"/>
    <w:rsid w:val="007855C8"/>
    <w:rsid w:val="00787233"/>
    <w:rsid w:val="00787F1D"/>
    <w:rsid w:val="00790236"/>
    <w:rsid w:val="007905A2"/>
    <w:rsid w:val="007911F8"/>
    <w:rsid w:val="00792AF1"/>
    <w:rsid w:val="007930B9"/>
    <w:rsid w:val="007933FA"/>
    <w:rsid w:val="00793505"/>
    <w:rsid w:val="00793F2B"/>
    <w:rsid w:val="00794838"/>
    <w:rsid w:val="00796000"/>
    <w:rsid w:val="007A04D6"/>
    <w:rsid w:val="007A13B3"/>
    <w:rsid w:val="007A2B8F"/>
    <w:rsid w:val="007A2DE5"/>
    <w:rsid w:val="007A305B"/>
    <w:rsid w:val="007A3805"/>
    <w:rsid w:val="007A425D"/>
    <w:rsid w:val="007A4A29"/>
    <w:rsid w:val="007A7A40"/>
    <w:rsid w:val="007B09FC"/>
    <w:rsid w:val="007B24B2"/>
    <w:rsid w:val="007B33C5"/>
    <w:rsid w:val="007B3681"/>
    <w:rsid w:val="007B3701"/>
    <w:rsid w:val="007B6AF3"/>
    <w:rsid w:val="007B7A5C"/>
    <w:rsid w:val="007B7CF9"/>
    <w:rsid w:val="007C03FA"/>
    <w:rsid w:val="007C041A"/>
    <w:rsid w:val="007C16F1"/>
    <w:rsid w:val="007C3AE3"/>
    <w:rsid w:val="007C4B0E"/>
    <w:rsid w:val="007D1085"/>
    <w:rsid w:val="007D1A30"/>
    <w:rsid w:val="007D39EF"/>
    <w:rsid w:val="007D6D37"/>
    <w:rsid w:val="007E2107"/>
    <w:rsid w:val="007E2C6B"/>
    <w:rsid w:val="007E4443"/>
    <w:rsid w:val="007E4CC3"/>
    <w:rsid w:val="007E59D1"/>
    <w:rsid w:val="007E5DB7"/>
    <w:rsid w:val="007E82E2"/>
    <w:rsid w:val="007F14B9"/>
    <w:rsid w:val="007F4880"/>
    <w:rsid w:val="007F49BA"/>
    <w:rsid w:val="007F61DA"/>
    <w:rsid w:val="007F6C09"/>
    <w:rsid w:val="008000A2"/>
    <w:rsid w:val="00804F0D"/>
    <w:rsid w:val="00805396"/>
    <w:rsid w:val="008071AD"/>
    <w:rsid w:val="00811305"/>
    <w:rsid w:val="008115D2"/>
    <w:rsid w:val="00814522"/>
    <w:rsid w:val="00821F3D"/>
    <w:rsid w:val="008226DA"/>
    <w:rsid w:val="0082316A"/>
    <w:rsid w:val="008243C3"/>
    <w:rsid w:val="00824814"/>
    <w:rsid w:val="00827480"/>
    <w:rsid w:val="00831FDE"/>
    <w:rsid w:val="00833162"/>
    <w:rsid w:val="008333CC"/>
    <w:rsid w:val="00835084"/>
    <w:rsid w:val="00836783"/>
    <w:rsid w:val="00837CF4"/>
    <w:rsid w:val="00842717"/>
    <w:rsid w:val="00842CD2"/>
    <w:rsid w:val="00843D78"/>
    <w:rsid w:val="0084454D"/>
    <w:rsid w:val="00846E82"/>
    <w:rsid w:val="00850157"/>
    <w:rsid w:val="00850CCA"/>
    <w:rsid w:val="00851C46"/>
    <w:rsid w:val="00852B9B"/>
    <w:rsid w:val="00852DDE"/>
    <w:rsid w:val="00852EFD"/>
    <w:rsid w:val="00853E85"/>
    <w:rsid w:val="008555A3"/>
    <w:rsid w:val="00855CC2"/>
    <w:rsid w:val="00856DC6"/>
    <w:rsid w:val="00856F4D"/>
    <w:rsid w:val="00857297"/>
    <w:rsid w:val="0086286F"/>
    <w:rsid w:val="00863D27"/>
    <w:rsid w:val="00864801"/>
    <w:rsid w:val="00865113"/>
    <w:rsid w:val="008653F0"/>
    <w:rsid w:val="00865E0E"/>
    <w:rsid w:val="00866748"/>
    <w:rsid w:val="00866A8E"/>
    <w:rsid w:val="008728C4"/>
    <w:rsid w:val="00872EB6"/>
    <w:rsid w:val="0087370D"/>
    <w:rsid w:val="0087391F"/>
    <w:rsid w:val="00873C72"/>
    <w:rsid w:val="008747B7"/>
    <w:rsid w:val="00874F18"/>
    <w:rsid w:val="0087500C"/>
    <w:rsid w:val="008751FE"/>
    <w:rsid w:val="008763FF"/>
    <w:rsid w:val="008766CC"/>
    <w:rsid w:val="00877808"/>
    <w:rsid w:val="00880FE2"/>
    <w:rsid w:val="008811E4"/>
    <w:rsid w:val="00881220"/>
    <w:rsid w:val="00881843"/>
    <w:rsid w:val="0088517D"/>
    <w:rsid w:val="008905E1"/>
    <w:rsid w:val="00891B41"/>
    <w:rsid w:val="00893170"/>
    <w:rsid w:val="008933FF"/>
    <w:rsid w:val="008938D0"/>
    <w:rsid w:val="00893CE9"/>
    <w:rsid w:val="00895FDC"/>
    <w:rsid w:val="008962AB"/>
    <w:rsid w:val="008A31E9"/>
    <w:rsid w:val="008A32AC"/>
    <w:rsid w:val="008A5B62"/>
    <w:rsid w:val="008A665C"/>
    <w:rsid w:val="008A68B0"/>
    <w:rsid w:val="008B059B"/>
    <w:rsid w:val="008B0F8A"/>
    <w:rsid w:val="008B1445"/>
    <w:rsid w:val="008B1C21"/>
    <w:rsid w:val="008B3F69"/>
    <w:rsid w:val="008B7013"/>
    <w:rsid w:val="008C0234"/>
    <w:rsid w:val="008C0377"/>
    <w:rsid w:val="008C1D26"/>
    <w:rsid w:val="008C213B"/>
    <w:rsid w:val="008C2275"/>
    <w:rsid w:val="008C380B"/>
    <w:rsid w:val="008C3E75"/>
    <w:rsid w:val="008C4505"/>
    <w:rsid w:val="008C4A26"/>
    <w:rsid w:val="008C4C31"/>
    <w:rsid w:val="008C512A"/>
    <w:rsid w:val="008C544F"/>
    <w:rsid w:val="008C73F1"/>
    <w:rsid w:val="008C76C4"/>
    <w:rsid w:val="008D005F"/>
    <w:rsid w:val="008D0078"/>
    <w:rsid w:val="008D0108"/>
    <w:rsid w:val="008D1058"/>
    <w:rsid w:val="008D4513"/>
    <w:rsid w:val="008D5520"/>
    <w:rsid w:val="008D5616"/>
    <w:rsid w:val="008D5BE5"/>
    <w:rsid w:val="008D71A5"/>
    <w:rsid w:val="008E05FE"/>
    <w:rsid w:val="008E0EAB"/>
    <w:rsid w:val="008E1854"/>
    <w:rsid w:val="008E1856"/>
    <w:rsid w:val="008E1909"/>
    <w:rsid w:val="008E647A"/>
    <w:rsid w:val="008F0E29"/>
    <w:rsid w:val="008F1932"/>
    <w:rsid w:val="008F3ADB"/>
    <w:rsid w:val="008F5E74"/>
    <w:rsid w:val="008F6A52"/>
    <w:rsid w:val="00900491"/>
    <w:rsid w:val="00901700"/>
    <w:rsid w:val="009030F4"/>
    <w:rsid w:val="00904D29"/>
    <w:rsid w:val="00907BD9"/>
    <w:rsid w:val="00913856"/>
    <w:rsid w:val="00914D81"/>
    <w:rsid w:val="00923366"/>
    <w:rsid w:val="009244BA"/>
    <w:rsid w:val="00924817"/>
    <w:rsid w:val="00924D4A"/>
    <w:rsid w:val="00925FA7"/>
    <w:rsid w:val="00927B5B"/>
    <w:rsid w:val="00930710"/>
    <w:rsid w:val="00930DCA"/>
    <w:rsid w:val="009333D2"/>
    <w:rsid w:val="00934527"/>
    <w:rsid w:val="00934B17"/>
    <w:rsid w:val="00935605"/>
    <w:rsid w:val="0094110B"/>
    <w:rsid w:val="00941791"/>
    <w:rsid w:val="00942137"/>
    <w:rsid w:val="0094251D"/>
    <w:rsid w:val="00942843"/>
    <w:rsid w:val="009435C9"/>
    <w:rsid w:val="00943BE7"/>
    <w:rsid w:val="00943DDC"/>
    <w:rsid w:val="00944184"/>
    <w:rsid w:val="009459A5"/>
    <w:rsid w:val="0094642F"/>
    <w:rsid w:val="009470EB"/>
    <w:rsid w:val="00954524"/>
    <w:rsid w:val="009579A3"/>
    <w:rsid w:val="00957F6A"/>
    <w:rsid w:val="009624F1"/>
    <w:rsid w:val="0096307E"/>
    <w:rsid w:val="009638F0"/>
    <w:rsid w:val="009674A1"/>
    <w:rsid w:val="0097073A"/>
    <w:rsid w:val="00970F9A"/>
    <w:rsid w:val="009751BC"/>
    <w:rsid w:val="00975E6D"/>
    <w:rsid w:val="00976AF5"/>
    <w:rsid w:val="0098105C"/>
    <w:rsid w:val="00981B47"/>
    <w:rsid w:val="00981C4F"/>
    <w:rsid w:val="00982938"/>
    <w:rsid w:val="00983144"/>
    <w:rsid w:val="009839A0"/>
    <w:rsid w:val="00983A3C"/>
    <w:rsid w:val="009844AB"/>
    <w:rsid w:val="00986131"/>
    <w:rsid w:val="00986E7C"/>
    <w:rsid w:val="009876AD"/>
    <w:rsid w:val="0099066D"/>
    <w:rsid w:val="009961EE"/>
    <w:rsid w:val="009A106E"/>
    <w:rsid w:val="009A1574"/>
    <w:rsid w:val="009A1B55"/>
    <w:rsid w:val="009A28F7"/>
    <w:rsid w:val="009A298F"/>
    <w:rsid w:val="009A2CB6"/>
    <w:rsid w:val="009A5953"/>
    <w:rsid w:val="009A63E1"/>
    <w:rsid w:val="009A658E"/>
    <w:rsid w:val="009A67E6"/>
    <w:rsid w:val="009A69CB"/>
    <w:rsid w:val="009A7394"/>
    <w:rsid w:val="009ACBEA"/>
    <w:rsid w:val="009B0EFD"/>
    <w:rsid w:val="009B1175"/>
    <w:rsid w:val="009B290E"/>
    <w:rsid w:val="009B3FA6"/>
    <w:rsid w:val="009B4CF5"/>
    <w:rsid w:val="009B5C82"/>
    <w:rsid w:val="009B615F"/>
    <w:rsid w:val="009B6282"/>
    <w:rsid w:val="009B65DF"/>
    <w:rsid w:val="009B71AC"/>
    <w:rsid w:val="009C0460"/>
    <w:rsid w:val="009C1236"/>
    <w:rsid w:val="009C5147"/>
    <w:rsid w:val="009D17C2"/>
    <w:rsid w:val="009D1F45"/>
    <w:rsid w:val="009D496D"/>
    <w:rsid w:val="009D4F50"/>
    <w:rsid w:val="009D5689"/>
    <w:rsid w:val="009D5E39"/>
    <w:rsid w:val="009D606C"/>
    <w:rsid w:val="009D694D"/>
    <w:rsid w:val="009E0CB0"/>
    <w:rsid w:val="009E1545"/>
    <w:rsid w:val="009E4DB0"/>
    <w:rsid w:val="009E6AA6"/>
    <w:rsid w:val="009E7B25"/>
    <w:rsid w:val="009F1785"/>
    <w:rsid w:val="009F1C6D"/>
    <w:rsid w:val="009F1F7A"/>
    <w:rsid w:val="009F4AAF"/>
    <w:rsid w:val="009F7A17"/>
    <w:rsid w:val="00A00700"/>
    <w:rsid w:val="00A0080A"/>
    <w:rsid w:val="00A01A4D"/>
    <w:rsid w:val="00A0580D"/>
    <w:rsid w:val="00A06294"/>
    <w:rsid w:val="00A1385C"/>
    <w:rsid w:val="00A13C47"/>
    <w:rsid w:val="00A13DC1"/>
    <w:rsid w:val="00A162EE"/>
    <w:rsid w:val="00A169E1"/>
    <w:rsid w:val="00A2022C"/>
    <w:rsid w:val="00A2065B"/>
    <w:rsid w:val="00A206F7"/>
    <w:rsid w:val="00A20BEF"/>
    <w:rsid w:val="00A2128C"/>
    <w:rsid w:val="00A228DF"/>
    <w:rsid w:val="00A229D7"/>
    <w:rsid w:val="00A23D1B"/>
    <w:rsid w:val="00A249E9"/>
    <w:rsid w:val="00A25F6C"/>
    <w:rsid w:val="00A27D45"/>
    <w:rsid w:val="00A30C58"/>
    <w:rsid w:val="00A32230"/>
    <w:rsid w:val="00A33E90"/>
    <w:rsid w:val="00A35056"/>
    <w:rsid w:val="00A35E68"/>
    <w:rsid w:val="00A367E0"/>
    <w:rsid w:val="00A37680"/>
    <w:rsid w:val="00A37717"/>
    <w:rsid w:val="00A37CC0"/>
    <w:rsid w:val="00A412AB"/>
    <w:rsid w:val="00A422E4"/>
    <w:rsid w:val="00A42848"/>
    <w:rsid w:val="00A42CAE"/>
    <w:rsid w:val="00A42FE7"/>
    <w:rsid w:val="00A431ED"/>
    <w:rsid w:val="00A432EB"/>
    <w:rsid w:val="00A442D1"/>
    <w:rsid w:val="00A5101A"/>
    <w:rsid w:val="00A52D66"/>
    <w:rsid w:val="00A53651"/>
    <w:rsid w:val="00A54072"/>
    <w:rsid w:val="00A55723"/>
    <w:rsid w:val="00A55A88"/>
    <w:rsid w:val="00A55F23"/>
    <w:rsid w:val="00A56695"/>
    <w:rsid w:val="00A56D59"/>
    <w:rsid w:val="00A575ED"/>
    <w:rsid w:val="00A6023D"/>
    <w:rsid w:val="00A603F5"/>
    <w:rsid w:val="00A615A1"/>
    <w:rsid w:val="00A62CFE"/>
    <w:rsid w:val="00A639A2"/>
    <w:rsid w:val="00A64B60"/>
    <w:rsid w:val="00A64E18"/>
    <w:rsid w:val="00A65032"/>
    <w:rsid w:val="00A658F3"/>
    <w:rsid w:val="00A71881"/>
    <w:rsid w:val="00A73F06"/>
    <w:rsid w:val="00A74CEC"/>
    <w:rsid w:val="00A74DAB"/>
    <w:rsid w:val="00A7503D"/>
    <w:rsid w:val="00A75AA7"/>
    <w:rsid w:val="00A75E43"/>
    <w:rsid w:val="00A76746"/>
    <w:rsid w:val="00A77538"/>
    <w:rsid w:val="00A77778"/>
    <w:rsid w:val="00A82A2C"/>
    <w:rsid w:val="00A848D2"/>
    <w:rsid w:val="00A85972"/>
    <w:rsid w:val="00A86151"/>
    <w:rsid w:val="00A869D3"/>
    <w:rsid w:val="00A86CC0"/>
    <w:rsid w:val="00A924AA"/>
    <w:rsid w:val="00A92B73"/>
    <w:rsid w:val="00A93A77"/>
    <w:rsid w:val="00A9684E"/>
    <w:rsid w:val="00A96908"/>
    <w:rsid w:val="00A97008"/>
    <w:rsid w:val="00A9725C"/>
    <w:rsid w:val="00AA00FA"/>
    <w:rsid w:val="00AA0DBF"/>
    <w:rsid w:val="00AA0E08"/>
    <w:rsid w:val="00AA29E2"/>
    <w:rsid w:val="00AA29F5"/>
    <w:rsid w:val="00AA2DFA"/>
    <w:rsid w:val="00AA2F20"/>
    <w:rsid w:val="00AA375B"/>
    <w:rsid w:val="00AA6300"/>
    <w:rsid w:val="00AA7116"/>
    <w:rsid w:val="00AA7339"/>
    <w:rsid w:val="00AB0B66"/>
    <w:rsid w:val="00AB37F9"/>
    <w:rsid w:val="00AB75CF"/>
    <w:rsid w:val="00AC0D63"/>
    <w:rsid w:val="00AC49BA"/>
    <w:rsid w:val="00AC565A"/>
    <w:rsid w:val="00AC712E"/>
    <w:rsid w:val="00AD06D6"/>
    <w:rsid w:val="00AD15D4"/>
    <w:rsid w:val="00AD3F2D"/>
    <w:rsid w:val="00AD601B"/>
    <w:rsid w:val="00AD63E3"/>
    <w:rsid w:val="00AD653E"/>
    <w:rsid w:val="00AD6E36"/>
    <w:rsid w:val="00AD7298"/>
    <w:rsid w:val="00AE0266"/>
    <w:rsid w:val="00AE0AFA"/>
    <w:rsid w:val="00AE1FA9"/>
    <w:rsid w:val="00AE4739"/>
    <w:rsid w:val="00AE4B58"/>
    <w:rsid w:val="00AE51ED"/>
    <w:rsid w:val="00AE54A8"/>
    <w:rsid w:val="00AE7100"/>
    <w:rsid w:val="00AF0EBC"/>
    <w:rsid w:val="00AF17CE"/>
    <w:rsid w:val="00AF22E1"/>
    <w:rsid w:val="00AF309A"/>
    <w:rsid w:val="00AF3814"/>
    <w:rsid w:val="00AF4DE4"/>
    <w:rsid w:val="00AF517A"/>
    <w:rsid w:val="00AF565E"/>
    <w:rsid w:val="00AF5E8F"/>
    <w:rsid w:val="00AF7074"/>
    <w:rsid w:val="00AF72C7"/>
    <w:rsid w:val="00AF796C"/>
    <w:rsid w:val="00B00617"/>
    <w:rsid w:val="00B01E6F"/>
    <w:rsid w:val="00B03064"/>
    <w:rsid w:val="00B068B3"/>
    <w:rsid w:val="00B079D0"/>
    <w:rsid w:val="00B131FF"/>
    <w:rsid w:val="00B13541"/>
    <w:rsid w:val="00B136E9"/>
    <w:rsid w:val="00B13EFE"/>
    <w:rsid w:val="00B146AB"/>
    <w:rsid w:val="00B14878"/>
    <w:rsid w:val="00B15C91"/>
    <w:rsid w:val="00B170F9"/>
    <w:rsid w:val="00B171EA"/>
    <w:rsid w:val="00B17B9C"/>
    <w:rsid w:val="00B17D18"/>
    <w:rsid w:val="00B203FA"/>
    <w:rsid w:val="00B20948"/>
    <w:rsid w:val="00B22879"/>
    <w:rsid w:val="00B22C9A"/>
    <w:rsid w:val="00B2455C"/>
    <w:rsid w:val="00B24601"/>
    <w:rsid w:val="00B24FDF"/>
    <w:rsid w:val="00B27C72"/>
    <w:rsid w:val="00B3202A"/>
    <w:rsid w:val="00B33732"/>
    <w:rsid w:val="00B364B0"/>
    <w:rsid w:val="00B374DE"/>
    <w:rsid w:val="00B37608"/>
    <w:rsid w:val="00B40583"/>
    <w:rsid w:val="00B40D71"/>
    <w:rsid w:val="00B42605"/>
    <w:rsid w:val="00B42ABE"/>
    <w:rsid w:val="00B431C2"/>
    <w:rsid w:val="00B44065"/>
    <w:rsid w:val="00B47B8B"/>
    <w:rsid w:val="00B50CD4"/>
    <w:rsid w:val="00B517CE"/>
    <w:rsid w:val="00B51954"/>
    <w:rsid w:val="00B53DCE"/>
    <w:rsid w:val="00B57C11"/>
    <w:rsid w:val="00B606A2"/>
    <w:rsid w:val="00B640AD"/>
    <w:rsid w:val="00B64EA0"/>
    <w:rsid w:val="00B67A9B"/>
    <w:rsid w:val="00B72514"/>
    <w:rsid w:val="00B725B3"/>
    <w:rsid w:val="00B74CE4"/>
    <w:rsid w:val="00B76761"/>
    <w:rsid w:val="00B769C1"/>
    <w:rsid w:val="00B77C4A"/>
    <w:rsid w:val="00B77FBA"/>
    <w:rsid w:val="00B80029"/>
    <w:rsid w:val="00B80D7D"/>
    <w:rsid w:val="00B80E3B"/>
    <w:rsid w:val="00B83354"/>
    <w:rsid w:val="00B838DA"/>
    <w:rsid w:val="00B83E5D"/>
    <w:rsid w:val="00B858F5"/>
    <w:rsid w:val="00B879F8"/>
    <w:rsid w:val="00B87E64"/>
    <w:rsid w:val="00B901FD"/>
    <w:rsid w:val="00B91B43"/>
    <w:rsid w:val="00B91CAD"/>
    <w:rsid w:val="00B928A2"/>
    <w:rsid w:val="00B92FA9"/>
    <w:rsid w:val="00B933F6"/>
    <w:rsid w:val="00B960E2"/>
    <w:rsid w:val="00BA0920"/>
    <w:rsid w:val="00BA21A4"/>
    <w:rsid w:val="00BA2252"/>
    <w:rsid w:val="00BA24E0"/>
    <w:rsid w:val="00BA290A"/>
    <w:rsid w:val="00BA3D99"/>
    <w:rsid w:val="00BA436C"/>
    <w:rsid w:val="00BA4622"/>
    <w:rsid w:val="00BA59B4"/>
    <w:rsid w:val="00BB1B78"/>
    <w:rsid w:val="00BB3B56"/>
    <w:rsid w:val="00BB581E"/>
    <w:rsid w:val="00BB6DC5"/>
    <w:rsid w:val="00BC36BB"/>
    <w:rsid w:val="00BC59E0"/>
    <w:rsid w:val="00BC61E6"/>
    <w:rsid w:val="00BC6550"/>
    <w:rsid w:val="00BD1539"/>
    <w:rsid w:val="00BD1E1E"/>
    <w:rsid w:val="00BD4E7B"/>
    <w:rsid w:val="00BD502C"/>
    <w:rsid w:val="00BD51EE"/>
    <w:rsid w:val="00BD54AE"/>
    <w:rsid w:val="00BD6054"/>
    <w:rsid w:val="00BE0E69"/>
    <w:rsid w:val="00BE0F52"/>
    <w:rsid w:val="00BE183E"/>
    <w:rsid w:val="00BE41B7"/>
    <w:rsid w:val="00BE4A37"/>
    <w:rsid w:val="00BE69AA"/>
    <w:rsid w:val="00BF018E"/>
    <w:rsid w:val="00BF15DD"/>
    <w:rsid w:val="00BF197A"/>
    <w:rsid w:val="00BF4DDB"/>
    <w:rsid w:val="00BF532B"/>
    <w:rsid w:val="00BF593E"/>
    <w:rsid w:val="00BF7AFC"/>
    <w:rsid w:val="00C05653"/>
    <w:rsid w:val="00C109C0"/>
    <w:rsid w:val="00C13066"/>
    <w:rsid w:val="00C13162"/>
    <w:rsid w:val="00C13871"/>
    <w:rsid w:val="00C13DCC"/>
    <w:rsid w:val="00C1528F"/>
    <w:rsid w:val="00C16F84"/>
    <w:rsid w:val="00C22F09"/>
    <w:rsid w:val="00C24D4A"/>
    <w:rsid w:val="00C2565E"/>
    <w:rsid w:val="00C263EC"/>
    <w:rsid w:val="00C26F49"/>
    <w:rsid w:val="00C31CA9"/>
    <w:rsid w:val="00C325B1"/>
    <w:rsid w:val="00C32785"/>
    <w:rsid w:val="00C327BD"/>
    <w:rsid w:val="00C340C3"/>
    <w:rsid w:val="00C35EDA"/>
    <w:rsid w:val="00C363CB"/>
    <w:rsid w:val="00C36FA0"/>
    <w:rsid w:val="00C403A5"/>
    <w:rsid w:val="00C4148F"/>
    <w:rsid w:val="00C418CC"/>
    <w:rsid w:val="00C4194C"/>
    <w:rsid w:val="00C41D2F"/>
    <w:rsid w:val="00C41D56"/>
    <w:rsid w:val="00C42925"/>
    <w:rsid w:val="00C43D7E"/>
    <w:rsid w:val="00C454A8"/>
    <w:rsid w:val="00C45CAA"/>
    <w:rsid w:val="00C46BCB"/>
    <w:rsid w:val="00C47801"/>
    <w:rsid w:val="00C5186B"/>
    <w:rsid w:val="00C527F9"/>
    <w:rsid w:val="00C531CE"/>
    <w:rsid w:val="00C552E4"/>
    <w:rsid w:val="00C60D72"/>
    <w:rsid w:val="00C61386"/>
    <w:rsid w:val="00C6173B"/>
    <w:rsid w:val="00C625BB"/>
    <w:rsid w:val="00C6280A"/>
    <w:rsid w:val="00C62AEB"/>
    <w:rsid w:val="00C63035"/>
    <w:rsid w:val="00C6386F"/>
    <w:rsid w:val="00C639A3"/>
    <w:rsid w:val="00C64123"/>
    <w:rsid w:val="00C65E3D"/>
    <w:rsid w:val="00C70F43"/>
    <w:rsid w:val="00C71C79"/>
    <w:rsid w:val="00C73E7B"/>
    <w:rsid w:val="00C741BA"/>
    <w:rsid w:val="00C7627F"/>
    <w:rsid w:val="00C778DB"/>
    <w:rsid w:val="00C81653"/>
    <w:rsid w:val="00C81CE6"/>
    <w:rsid w:val="00C824EE"/>
    <w:rsid w:val="00C82BEB"/>
    <w:rsid w:val="00C83EBF"/>
    <w:rsid w:val="00C84297"/>
    <w:rsid w:val="00C908E7"/>
    <w:rsid w:val="00C91CCD"/>
    <w:rsid w:val="00C93331"/>
    <w:rsid w:val="00C94684"/>
    <w:rsid w:val="00C94870"/>
    <w:rsid w:val="00C96EAC"/>
    <w:rsid w:val="00CA2739"/>
    <w:rsid w:val="00CA400A"/>
    <w:rsid w:val="00CA5151"/>
    <w:rsid w:val="00CA6171"/>
    <w:rsid w:val="00CA7699"/>
    <w:rsid w:val="00CB02CA"/>
    <w:rsid w:val="00CB1744"/>
    <w:rsid w:val="00CB2779"/>
    <w:rsid w:val="00CB2FEF"/>
    <w:rsid w:val="00CB30B7"/>
    <w:rsid w:val="00CB319B"/>
    <w:rsid w:val="00CB5166"/>
    <w:rsid w:val="00CB516C"/>
    <w:rsid w:val="00CB63D1"/>
    <w:rsid w:val="00CB75EC"/>
    <w:rsid w:val="00CC0AC9"/>
    <w:rsid w:val="00CC0EB8"/>
    <w:rsid w:val="00CC615E"/>
    <w:rsid w:val="00CC7915"/>
    <w:rsid w:val="00CD0AAE"/>
    <w:rsid w:val="00CD1AC8"/>
    <w:rsid w:val="00CD347E"/>
    <w:rsid w:val="00CD4E8A"/>
    <w:rsid w:val="00CD5797"/>
    <w:rsid w:val="00CD57D9"/>
    <w:rsid w:val="00CD65B3"/>
    <w:rsid w:val="00CD71D8"/>
    <w:rsid w:val="00CD78F6"/>
    <w:rsid w:val="00CE0344"/>
    <w:rsid w:val="00CE0BBB"/>
    <w:rsid w:val="00CE2C75"/>
    <w:rsid w:val="00CE3A45"/>
    <w:rsid w:val="00CE499B"/>
    <w:rsid w:val="00CE50ED"/>
    <w:rsid w:val="00CE526E"/>
    <w:rsid w:val="00CE6023"/>
    <w:rsid w:val="00CE62B8"/>
    <w:rsid w:val="00CE62CA"/>
    <w:rsid w:val="00CE6873"/>
    <w:rsid w:val="00CE6B58"/>
    <w:rsid w:val="00CF351F"/>
    <w:rsid w:val="00CF46D3"/>
    <w:rsid w:val="00CF655F"/>
    <w:rsid w:val="00D02993"/>
    <w:rsid w:val="00D0505D"/>
    <w:rsid w:val="00D05AC1"/>
    <w:rsid w:val="00D05D10"/>
    <w:rsid w:val="00D06049"/>
    <w:rsid w:val="00D07A72"/>
    <w:rsid w:val="00D11593"/>
    <w:rsid w:val="00D1277A"/>
    <w:rsid w:val="00D12D28"/>
    <w:rsid w:val="00D14192"/>
    <w:rsid w:val="00D154A9"/>
    <w:rsid w:val="00D15CB7"/>
    <w:rsid w:val="00D20440"/>
    <w:rsid w:val="00D2051E"/>
    <w:rsid w:val="00D210BF"/>
    <w:rsid w:val="00D21D9A"/>
    <w:rsid w:val="00D220FC"/>
    <w:rsid w:val="00D234DB"/>
    <w:rsid w:val="00D23E5D"/>
    <w:rsid w:val="00D2489E"/>
    <w:rsid w:val="00D25093"/>
    <w:rsid w:val="00D2525C"/>
    <w:rsid w:val="00D25E02"/>
    <w:rsid w:val="00D261BB"/>
    <w:rsid w:val="00D27F29"/>
    <w:rsid w:val="00D32844"/>
    <w:rsid w:val="00D32AAD"/>
    <w:rsid w:val="00D32AED"/>
    <w:rsid w:val="00D336A7"/>
    <w:rsid w:val="00D33C08"/>
    <w:rsid w:val="00D344A0"/>
    <w:rsid w:val="00D34AC5"/>
    <w:rsid w:val="00D3523C"/>
    <w:rsid w:val="00D35428"/>
    <w:rsid w:val="00D36EC4"/>
    <w:rsid w:val="00D36FCA"/>
    <w:rsid w:val="00D37263"/>
    <w:rsid w:val="00D37370"/>
    <w:rsid w:val="00D37CF5"/>
    <w:rsid w:val="00D400A1"/>
    <w:rsid w:val="00D42100"/>
    <w:rsid w:val="00D42A5E"/>
    <w:rsid w:val="00D435AE"/>
    <w:rsid w:val="00D43921"/>
    <w:rsid w:val="00D444A5"/>
    <w:rsid w:val="00D46767"/>
    <w:rsid w:val="00D505AA"/>
    <w:rsid w:val="00D508CF"/>
    <w:rsid w:val="00D5285C"/>
    <w:rsid w:val="00D55348"/>
    <w:rsid w:val="00D56D29"/>
    <w:rsid w:val="00D575B5"/>
    <w:rsid w:val="00D63D5B"/>
    <w:rsid w:val="00D63FD2"/>
    <w:rsid w:val="00D64491"/>
    <w:rsid w:val="00D65EDA"/>
    <w:rsid w:val="00D664F8"/>
    <w:rsid w:val="00D67F4A"/>
    <w:rsid w:val="00D70172"/>
    <w:rsid w:val="00D705E6"/>
    <w:rsid w:val="00D71529"/>
    <w:rsid w:val="00D72E1F"/>
    <w:rsid w:val="00D73B5E"/>
    <w:rsid w:val="00D73D5E"/>
    <w:rsid w:val="00D7567A"/>
    <w:rsid w:val="00D76EC1"/>
    <w:rsid w:val="00D778E6"/>
    <w:rsid w:val="00D837E3"/>
    <w:rsid w:val="00D83917"/>
    <w:rsid w:val="00D848BE"/>
    <w:rsid w:val="00D84BF0"/>
    <w:rsid w:val="00D87359"/>
    <w:rsid w:val="00D90FEA"/>
    <w:rsid w:val="00D91770"/>
    <w:rsid w:val="00D918C5"/>
    <w:rsid w:val="00D922FF"/>
    <w:rsid w:val="00D9323A"/>
    <w:rsid w:val="00D94566"/>
    <w:rsid w:val="00D9470F"/>
    <w:rsid w:val="00DA20B6"/>
    <w:rsid w:val="00DA2DDC"/>
    <w:rsid w:val="00DA4677"/>
    <w:rsid w:val="00DB1B7C"/>
    <w:rsid w:val="00DB1FA5"/>
    <w:rsid w:val="00DB223C"/>
    <w:rsid w:val="00DB271A"/>
    <w:rsid w:val="00DB3883"/>
    <w:rsid w:val="00DB39A0"/>
    <w:rsid w:val="00DB46A9"/>
    <w:rsid w:val="00DB4B68"/>
    <w:rsid w:val="00DB6327"/>
    <w:rsid w:val="00DC1B3F"/>
    <w:rsid w:val="00DC1B82"/>
    <w:rsid w:val="00DC246A"/>
    <w:rsid w:val="00DC3A40"/>
    <w:rsid w:val="00DC4688"/>
    <w:rsid w:val="00DC65DE"/>
    <w:rsid w:val="00DC6EED"/>
    <w:rsid w:val="00DC7AF3"/>
    <w:rsid w:val="00DD2A5D"/>
    <w:rsid w:val="00DD34CE"/>
    <w:rsid w:val="00DD3DA6"/>
    <w:rsid w:val="00DD515B"/>
    <w:rsid w:val="00DD6036"/>
    <w:rsid w:val="00DD7A5E"/>
    <w:rsid w:val="00DE021D"/>
    <w:rsid w:val="00DE10D2"/>
    <w:rsid w:val="00DE2243"/>
    <w:rsid w:val="00DE2B46"/>
    <w:rsid w:val="00DE3087"/>
    <w:rsid w:val="00DE38C3"/>
    <w:rsid w:val="00DE4E50"/>
    <w:rsid w:val="00DE54A9"/>
    <w:rsid w:val="00DE54C6"/>
    <w:rsid w:val="00DE6D2F"/>
    <w:rsid w:val="00DE75B4"/>
    <w:rsid w:val="00DE77D8"/>
    <w:rsid w:val="00DF0914"/>
    <w:rsid w:val="00DF1129"/>
    <w:rsid w:val="00DF1D46"/>
    <w:rsid w:val="00DF3BFC"/>
    <w:rsid w:val="00DF462E"/>
    <w:rsid w:val="00DF47D5"/>
    <w:rsid w:val="00DF4E8D"/>
    <w:rsid w:val="00DF5EEA"/>
    <w:rsid w:val="00DF6ED5"/>
    <w:rsid w:val="00E003F6"/>
    <w:rsid w:val="00E0488A"/>
    <w:rsid w:val="00E0527A"/>
    <w:rsid w:val="00E069F9"/>
    <w:rsid w:val="00E10ECD"/>
    <w:rsid w:val="00E12071"/>
    <w:rsid w:val="00E12937"/>
    <w:rsid w:val="00E1396D"/>
    <w:rsid w:val="00E15C8A"/>
    <w:rsid w:val="00E16F52"/>
    <w:rsid w:val="00E2137A"/>
    <w:rsid w:val="00E21647"/>
    <w:rsid w:val="00E21AF0"/>
    <w:rsid w:val="00E23086"/>
    <w:rsid w:val="00E23A34"/>
    <w:rsid w:val="00E25C86"/>
    <w:rsid w:val="00E300B4"/>
    <w:rsid w:val="00E302C1"/>
    <w:rsid w:val="00E311EC"/>
    <w:rsid w:val="00E313BE"/>
    <w:rsid w:val="00E31A6A"/>
    <w:rsid w:val="00E3267E"/>
    <w:rsid w:val="00E3474D"/>
    <w:rsid w:val="00E34DEF"/>
    <w:rsid w:val="00E35DCE"/>
    <w:rsid w:val="00E42007"/>
    <w:rsid w:val="00E42DE4"/>
    <w:rsid w:val="00E4399A"/>
    <w:rsid w:val="00E4443C"/>
    <w:rsid w:val="00E450B4"/>
    <w:rsid w:val="00E453A6"/>
    <w:rsid w:val="00E459A8"/>
    <w:rsid w:val="00E50200"/>
    <w:rsid w:val="00E5060E"/>
    <w:rsid w:val="00E50953"/>
    <w:rsid w:val="00E51B2D"/>
    <w:rsid w:val="00E52962"/>
    <w:rsid w:val="00E52D26"/>
    <w:rsid w:val="00E53692"/>
    <w:rsid w:val="00E5390A"/>
    <w:rsid w:val="00E55686"/>
    <w:rsid w:val="00E5620B"/>
    <w:rsid w:val="00E57DF3"/>
    <w:rsid w:val="00E602B7"/>
    <w:rsid w:val="00E60A8A"/>
    <w:rsid w:val="00E61559"/>
    <w:rsid w:val="00E62030"/>
    <w:rsid w:val="00E63C5C"/>
    <w:rsid w:val="00E6421E"/>
    <w:rsid w:val="00E647E2"/>
    <w:rsid w:val="00E65367"/>
    <w:rsid w:val="00E665F5"/>
    <w:rsid w:val="00E66CC2"/>
    <w:rsid w:val="00E67055"/>
    <w:rsid w:val="00E70193"/>
    <w:rsid w:val="00E72B13"/>
    <w:rsid w:val="00E730E5"/>
    <w:rsid w:val="00E737F1"/>
    <w:rsid w:val="00E74916"/>
    <w:rsid w:val="00E7622D"/>
    <w:rsid w:val="00E778E4"/>
    <w:rsid w:val="00E77C9E"/>
    <w:rsid w:val="00E829EB"/>
    <w:rsid w:val="00E83234"/>
    <w:rsid w:val="00E84377"/>
    <w:rsid w:val="00E90E7B"/>
    <w:rsid w:val="00E9131B"/>
    <w:rsid w:val="00E921BD"/>
    <w:rsid w:val="00E922B9"/>
    <w:rsid w:val="00E93780"/>
    <w:rsid w:val="00E94921"/>
    <w:rsid w:val="00E96E34"/>
    <w:rsid w:val="00E974BF"/>
    <w:rsid w:val="00EA49B6"/>
    <w:rsid w:val="00EA5439"/>
    <w:rsid w:val="00EA5880"/>
    <w:rsid w:val="00EA5F4E"/>
    <w:rsid w:val="00EB211B"/>
    <w:rsid w:val="00EB3533"/>
    <w:rsid w:val="00EB49F0"/>
    <w:rsid w:val="00EB55CC"/>
    <w:rsid w:val="00EB6899"/>
    <w:rsid w:val="00EC0B59"/>
    <w:rsid w:val="00EC1035"/>
    <w:rsid w:val="00EC25AB"/>
    <w:rsid w:val="00EC2E46"/>
    <w:rsid w:val="00EC3E99"/>
    <w:rsid w:val="00EC543C"/>
    <w:rsid w:val="00EC5D62"/>
    <w:rsid w:val="00EC6BD8"/>
    <w:rsid w:val="00EC70B1"/>
    <w:rsid w:val="00EC75AD"/>
    <w:rsid w:val="00EC7606"/>
    <w:rsid w:val="00ED09B3"/>
    <w:rsid w:val="00ED2800"/>
    <w:rsid w:val="00ED2ABA"/>
    <w:rsid w:val="00ED3996"/>
    <w:rsid w:val="00ED50D0"/>
    <w:rsid w:val="00ED51BB"/>
    <w:rsid w:val="00EE20B2"/>
    <w:rsid w:val="00EE489D"/>
    <w:rsid w:val="00EE5AB2"/>
    <w:rsid w:val="00EE7CA8"/>
    <w:rsid w:val="00EE7CC8"/>
    <w:rsid w:val="00EF0D3D"/>
    <w:rsid w:val="00EF2707"/>
    <w:rsid w:val="00EF4FCE"/>
    <w:rsid w:val="00EF5D43"/>
    <w:rsid w:val="00EF645C"/>
    <w:rsid w:val="00EF66CE"/>
    <w:rsid w:val="00EF76C7"/>
    <w:rsid w:val="00F021F2"/>
    <w:rsid w:val="00F02A73"/>
    <w:rsid w:val="00F04E18"/>
    <w:rsid w:val="00F06AD1"/>
    <w:rsid w:val="00F10658"/>
    <w:rsid w:val="00F10928"/>
    <w:rsid w:val="00F10EF0"/>
    <w:rsid w:val="00F1119A"/>
    <w:rsid w:val="00F124BE"/>
    <w:rsid w:val="00F13937"/>
    <w:rsid w:val="00F14D8E"/>
    <w:rsid w:val="00F177DB"/>
    <w:rsid w:val="00F17F32"/>
    <w:rsid w:val="00F17F3B"/>
    <w:rsid w:val="00F24D12"/>
    <w:rsid w:val="00F25D92"/>
    <w:rsid w:val="00F26BD8"/>
    <w:rsid w:val="00F338CA"/>
    <w:rsid w:val="00F33C88"/>
    <w:rsid w:val="00F368A8"/>
    <w:rsid w:val="00F40B88"/>
    <w:rsid w:val="00F42E68"/>
    <w:rsid w:val="00F447EC"/>
    <w:rsid w:val="00F448C8"/>
    <w:rsid w:val="00F456A8"/>
    <w:rsid w:val="00F46553"/>
    <w:rsid w:val="00F466E9"/>
    <w:rsid w:val="00F5424C"/>
    <w:rsid w:val="00F5456C"/>
    <w:rsid w:val="00F60026"/>
    <w:rsid w:val="00F61942"/>
    <w:rsid w:val="00F6558B"/>
    <w:rsid w:val="00F66149"/>
    <w:rsid w:val="00F675D4"/>
    <w:rsid w:val="00F70457"/>
    <w:rsid w:val="00F70A0A"/>
    <w:rsid w:val="00F71157"/>
    <w:rsid w:val="00F71CD6"/>
    <w:rsid w:val="00F72E3B"/>
    <w:rsid w:val="00F749E2"/>
    <w:rsid w:val="00F75176"/>
    <w:rsid w:val="00F7562C"/>
    <w:rsid w:val="00F7681A"/>
    <w:rsid w:val="00F770D7"/>
    <w:rsid w:val="00F7750D"/>
    <w:rsid w:val="00F77B3A"/>
    <w:rsid w:val="00F80CF0"/>
    <w:rsid w:val="00F82B3D"/>
    <w:rsid w:val="00F850D9"/>
    <w:rsid w:val="00F85507"/>
    <w:rsid w:val="00F8645C"/>
    <w:rsid w:val="00F87CBF"/>
    <w:rsid w:val="00F905BF"/>
    <w:rsid w:val="00F932B8"/>
    <w:rsid w:val="00F93BB0"/>
    <w:rsid w:val="00F97EFC"/>
    <w:rsid w:val="00FA0189"/>
    <w:rsid w:val="00FA1257"/>
    <w:rsid w:val="00FA2BBF"/>
    <w:rsid w:val="00FA3CDC"/>
    <w:rsid w:val="00FA59B7"/>
    <w:rsid w:val="00FA701C"/>
    <w:rsid w:val="00FA7B85"/>
    <w:rsid w:val="00FB0075"/>
    <w:rsid w:val="00FB16EE"/>
    <w:rsid w:val="00FB1CF4"/>
    <w:rsid w:val="00FB43BA"/>
    <w:rsid w:val="00FB4AA4"/>
    <w:rsid w:val="00FB61B4"/>
    <w:rsid w:val="00FC1374"/>
    <w:rsid w:val="00FC1698"/>
    <w:rsid w:val="00FC414D"/>
    <w:rsid w:val="00FC62EB"/>
    <w:rsid w:val="00FC7EC0"/>
    <w:rsid w:val="00FD1A46"/>
    <w:rsid w:val="00FD1C98"/>
    <w:rsid w:val="00FD3684"/>
    <w:rsid w:val="00FD7398"/>
    <w:rsid w:val="00FE1615"/>
    <w:rsid w:val="00FE21B5"/>
    <w:rsid w:val="00FE23BF"/>
    <w:rsid w:val="00FE26FA"/>
    <w:rsid w:val="00FE3F7E"/>
    <w:rsid w:val="00FE521C"/>
    <w:rsid w:val="00FE5CDC"/>
    <w:rsid w:val="00FE6AD3"/>
    <w:rsid w:val="00FE72F3"/>
    <w:rsid w:val="00FE79EC"/>
    <w:rsid w:val="00FF03E5"/>
    <w:rsid w:val="00FF05BF"/>
    <w:rsid w:val="00FF20CF"/>
    <w:rsid w:val="00FF2ADC"/>
    <w:rsid w:val="00FF3822"/>
    <w:rsid w:val="00FF40C0"/>
    <w:rsid w:val="00FF4883"/>
    <w:rsid w:val="00FF6899"/>
    <w:rsid w:val="00FF733D"/>
    <w:rsid w:val="0115445E"/>
    <w:rsid w:val="018112AC"/>
    <w:rsid w:val="01AD8DFF"/>
    <w:rsid w:val="01BB2F9E"/>
    <w:rsid w:val="02240C1C"/>
    <w:rsid w:val="02B4051C"/>
    <w:rsid w:val="02B90245"/>
    <w:rsid w:val="02C0E82B"/>
    <w:rsid w:val="02F410CE"/>
    <w:rsid w:val="0319F303"/>
    <w:rsid w:val="036C60D5"/>
    <w:rsid w:val="03ECA2A6"/>
    <w:rsid w:val="03FDFFC5"/>
    <w:rsid w:val="042A090C"/>
    <w:rsid w:val="0443FC76"/>
    <w:rsid w:val="045CAC67"/>
    <w:rsid w:val="046925C4"/>
    <w:rsid w:val="04848BF8"/>
    <w:rsid w:val="051E8EFC"/>
    <w:rsid w:val="052D536B"/>
    <w:rsid w:val="05751E02"/>
    <w:rsid w:val="05B863F6"/>
    <w:rsid w:val="05D6613A"/>
    <w:rsid w:val="05D69448"/>
    <w:rsid w:val="0605B44C"/>
    <w:rsid w:val="061F7C6B"/>
    <w:rsid w:val="0689774F"/>
    <w:rsid w:val="06CEC5B7"/>
    <w:rsid w:val="06D4B71A"/>
    <w:rsid w:val="06FC24F6"/>
    <w:rsid w:val="0759A938"/>
    <w:rsid w:val="0775A8EB"/>
    <w:rsid w:val="078BDBF0"/>
    <w:rsid w:val="07EC3615"/>
    <w:rsid w:val="07ED0061"/>
    <w:rsid w:val="07FE0332"/>
    <w:rsid w:val="08069253"/>
    <w:rsid w:val="08614C82"/>
    <w:rsid w:val="08675E49"/>
    <w:rsid w:val="0874B813"/>
    <w:rsid w:val="0886C220"/>
    <w:rsid w:val="08A57D45"/>
    <w:rsid w:val="08C11F94"/>
    <w:rsid w:val="08E344CD"/>
    <w:rsid w:val="09205643"/>
    <w:rsid w:val="0949C551"/>
    <w:rsid w:val="09649D63"/>
    <w:rsid w:val="096E16FF"/>
    <w:rsid w:val="0986EB54"/>
    <w:rsid w:val="09C9B5C8"/>
    <w:rsid w:val="09FB9C68"/>
    <w:rsid w:val="0A08E3C1"/>
    <w:rsid w:val="0A39299C"/>
    <w:rsid w:val="0A3B0770"/>
    <w:rsid w:val="0A69852C"/>
    <w:rsid w:val="0A9C338C"/>
    <w:rsid w:val="0ADEC8E1"/>
    <w:rsid w:val="0AF111AC"/>
    <w:rsid w:val="0AF5F48F"/>
    <w:rsid w:val="0B607476"/>
    <w:rsid w:val="0B7A9343"/>
    <w:rsid w:val="0B9AC838"/>
    <w:rsid w:val="0BA300CF"/>
    <w:rsid w:val="0C02C259"/>
    <w:rsid w:val="0C3B726C"/>
    <w:rsid w:val="0C5BCB1A"/>
    <w:rsid w:val="0C8D7EB0"/>
    <w:rsid w:val="0CA93A5F"/>
    <w:rsid w:val="0D392902"/>
    <w:rsid w:val="0D4412D7"/>
    <w:rsid w:val="0D82A617"/>
    <w:rsid w:val="0E079D86"/>
    <w:rsid w:val="0EDF3927"/>
    <w:rsid w:val="0F0A503C"/>
    <w:rsid w:val="0F54E8B9"/>
    <w:rsid w:val="0F6035C0"/>
    <w:rsid w:val="0FF17F5B"/>
    <w:rsid w:val="10465151"/>
    <w:rsid w:val="104F0BA3"/>
    <w:rsid w:val="10BFE6D8"/>
    <w:rsid w:val="10C7A82F"/>
    <w:rsid w:val="10E3E08D"/>
    <w:rsid w:val="110797AF"/>
    <w:rsid w:val="113D49FD"/>
    <w:rsid w:val="1176B6CA"/>
    <w:rsid w:val="118D0C19"/>
    <w:rsid w:val="11B24760"/>
    <w:rsid w:val="11C45258"/>
    <w:rsid w:val="121F2B1B"/>
    <w:rsid w:val="122BD65E"/>
    <w:rsid w:val="126B280B"/>
    <w:rsid w:val="128D1E7F"/>
    <w:rsid w:val="12B63083"/>
    <w:rsid w:val="1329201D"/>
    <w:rsid w:val="13346C16"/>
    <w:rsid w:val="1347419E"/>
    <w:rsid w:val="13BD2950"/>
    <w:rsid w:val="13FC33C5"/>
    <w:rsid w:val="13FF429C"/>
    <w:rsid w:val="14A4074D"/>
    <w:rsid w:val="14D4013C"/>
    <w:rsid w:val="14E544EC"/>
    <w:rsid w:val="15178FC5"/>
    <w:rsid w:val="1518C655"/>
    <w:rsid w:val="1536DB1F"/>
    <w:rsid w:val="1589D6EC"/>
    <w:rsid w:val="15A02256"/>
    <w:rsid w:val="15A398EF"/>
    <w:rsid w:val="15ADCC33"/>
    <w:rsid w:val="15D69D95"/>
    <w:rsid w:val="161659FB"/>
    <w:rsid w:val="167C9D80"/>
    <w:rsid w:val="16931C2C"/>
    <w:rsid w:val="16A5EB95"/>
    <w:rsid w:val="16D8AA93"/>
    <w:rsid w:val="1701D2F4"/>
    <w:rsid w:val="1749896A"/>
    <w:rsid w:val="17694854"/>
    <w:rsid w:val="1780EAD2"/>
    <w:rsid w:val="17B76971"/>
    <w:rsid w:val="17D50ADB"/>
    <w:rsid w:val="187BC888"/>
    <w:rsid w:val="189CDE4A"/>
    <w:rsid w:val="18E24C18"/>
    <w:rsid w:val="18ED8B02"/>
    <w:rsid w:val="1902003A"/>
    <w:rsid w:val="196ADA7D"/>
    <w:rsid w:val="1A0B2151"/>
    <w:rsid w:val="1A44D0BB"/>
    <w:rsid w:val="1A606C3B"/>
    <w:rsid w:val="1A78B2AC"/>
    <w:rsid w:val="1B06FEB0"/>
    <w:rsid w:val="1B08CB95"/>
    <w:rsid w:val="1B192A96"/>
    <w:rsid w:val="1BC720A1"/>
    <w:rsid w:val="1CAE8919"/>
    <w:rsid w:val="1CEE8684"/>
    <w:rsid w:val="1D174D4D"/>
    <w:rsid w:val="1D7CA44E"/>
    <w:rsid w:val="1D9AB4DB"/>
    <w:rsid w:val="1DBF8520"/>
    <w:rsid w:val="1DF0A04B"/>
    <w:rsid w:val="1E0EA9E8"/>
    <w:rsid w:val="1E1EA79E"/>
    <w:rsid w:val="1E3AB4D2"/>
    <w:rsid w:val="1E70F719"/>
    <w:rsid w:val="1E9AA91B"/>
    <w:rsid w:val="1F23EE0A"/>
    <w:rsid w:val="1F2C17FE"/>
    <w:rsid w:val="1F8F922E"/>
    <w:rsid w:val="1F9CD483"/>
    <w:rsid w:val="1FB04365"/>
    <w:rsid w:val="1FCDAC6D"/>
    <w:rsid w:val="1FFF5AF9"/>
    <w:rsid w:val="200A0AD4"/>
    <w:rsid w:val="200DF66A"/>
    <w:rsid w:val="203AEE06"/>
    <w:rsid w:val="205B1C33"/>
    <w:rsid w:val="209F2BCA"/>
    <w:rsid w:val="2101EF3C"/>
    <w:rsid w:val="2137FAA4"/>
    <w:rsid w:val="219AA66E"/>
    <w:rsid w:val="21E6F06C"/>
    <w:rsid w:val="22125B3E"/>
    <w:rsid w:val="221A1650"/>
    <w:rsid w:val="22419581"/>
    <w:rsid w:val="225892CF"/>
    <w:rsid w:val="226B7375"/>
    <w:rsid w:val="22DDCACE"/>
    <w:rsid w:val="22E1EFDA"/>
    <w:rsid w:val="22F30717"/>
    <w:rsid w:val="230858BE"/>
    <w:rsid w:val="232F7027"/>
    <w:rsid w:val="232F95FD"/>
    <w:rsid w:val="23378383"/>
    <w:rsid w:val="234AC7DA"/>
    <w:rsid w:val="239714D2"/>
    <w:rsid w:val="23A1920E"/>
    <w:rsid w:val="23D04E58"/>
    <w:rsid w:val="23DF1882"/>
    <w:rsid w:val="240DD03C"/>
    <w:rsid w:val="243B0BED"/>
    <w:rsid w:val="2495B9A8"/>
    <w:rsid w:val="24C96E20"/>
    <w:rsid w:val="2547D069"/>
    <w:rsid w:val="260720B6"/>
    <w:rsid w:val="2631283D"/>
    <w:rsid w:val="263635E7"/>
    <w:rsid w:val="268A1C37"/>
    <w:rsid w:val="26C0D4BC"/>
    <w:rsid w:val="26EF5505"/>
    <w:rsid w:val="272AAAAE"/>
    <w:rsid w:val="27CA3B4E"/>
    <w:rsid w:val="28099A85"/>
    <w:rsid w:val="2889A6FF"/>
    <w:rsid w:val="28E692FB"/>
    <w:rsid w:val="292B1DA3"/>
    <w:rsid w:val="2969553D"/>
    <w:rsid w:val="2977274D"/>
    <w:rsid w:val="29BC308F"/>
    <w:rsid w:val="2A54621B"/>
    <w:rsid w:val="2A9B5364"/>
    <w:rsid w:val="2AC071BD"/>
    <w:rsid w:val="2ADADD7D"/>
    <w:rsid w:val="2AE268E3"/>
    <w:rsid w:val="2B2E3864"/>
    <w:rsid w:val="2B8F27AC"/>
    <w:rsid w:val="2B9612F2"/>
    <w:rsid w:val="2BAA0C9D"/>
    <w:rsid w:val="2BB5C9D2"/>
    <w:rsid w:val="2BFA271E"/>
    <w:rsid w:val="2BFD50AB"/>
    <w:rsid w:val="2BFFA8C1"/>
    <w:rsid w:val="2C0F0BF1"/>
    <w:rsid w:val="2C2E6AD5"/>
    <w:rsid w:val="2CB20664"/>
    <w:rsid w:val="2D39BAAE"/>
    <w:rsid w:val="2D45DCFE"/>
    <w:rsid w:val="2D4E9B72"/>
    <w:rsid w:val="2D624E07"/>
    <w:rsid w:val="2D6E703E"/>
    <w:rsid w:val="2D808FA7"/>
    <w:rsid w:val="2DD45B80"/>
    <w:rsid w:val="2DEB1546"/>
    <w:rsid w:val="2E0CDBE5"/>
    <w:rsid w:val="2E1B1ABF"/>
    <w:rsid w:val="2E96E342"/>
    <w:rsid w:val="2EA935C1"/>
    <w:rsid w:val="2EB64B14"/>
    <w:rsid w:val="2EC0C268"/>
    <w:rsid w:val="2EE87FA8"/>
    <w:rsid w:val="2EF5485B"/>
    <w:rsid w:val="2F0167B5"/>
    <w:rsid w:val="2F4D176D"/>
    <w:rsid w:val="2F9A8F20"/>
    <w:rsid w:val="2FFBB6DE"/>
    <w:rsid w:val="30009E56"/>
    <w:rsid w:val="305396E0"/>
    <w:rsid w:val="308029F8"/>
    <w:rsid w:val="308C2FC9"/>
    <w:rsid w:val="30C2E0F6"/>
    <w:rsid w:val="30E061F9"/>
    <w:rsid w:val="313C9B00"/>
    <w:rsid w:val="3168A20A"/>
    <w:rsid w:val="316B85DC"/>
    <w:rsid w:val="317C38E3"/>
    <w:rsid w:val="3184633D"/>
    <w:rsid w:val="319BDD90"/>
    <w:rsid w:val="319F41F4"/>
    <w:rsid w:val="31E7172B"/>
    <w:rsid w:val="3230189E"/>
    <w:rsid w:val="32924741"/>
    <w:rsid w:val="32C8539B"/>
    <w:rsid w:val="332568D1"/>
    <w:rsid w:val="3341FB21"/>
    <w:rsid w:val="33D60839"/>
    <w:rsid w:val="33E479E4"/>
    <w:rsid w:val="33EE37F5"/>
    <w:rsid w:val="342970D3"/>
    <w:rsid w:val="3432E3F9"/>
    <w:rsid w:val="34D48FED"/>
    <w:rsid w:val="357DC134"/>
    <w:rsid w:val="35D0F6FD"/>
    <w:rsid w:val="368C0133"/>
    <w:rsid w:val="36AD5D5B"/>
    <w:rsid w:val="36C9E0FC"/>
    <w:rsid w:val="36D55D4F"/>
    <w:rsid w:val="36E50A4E"/>
    <w:rsid w:val="3729269D"/>
    <w:rsid w:val="37DB82A5"/>
    <w:rsid w:val="37E77852"/>
    <w:rsid w:val="3861F1C1"/>
    <w:rsid w:val="38D5C571"/>
    <w:rsid w:val="38EA4B0D"/>
    <w:rsid w:val="39036DBB"/>
    <w:rsid w:val="394693E8"/>
    <w:rsid w:val="395ED125"/>
    <w:rsid w:val="396492A1"/>
    <w:rsid w:val="397A5585"/>
    <w:rsid w:val="39C182FD"/>
    <w:rsid w:val="39DC846A"/>
    <w:rsid w:val="39F7CECB"/>
    <w:rsid w:val="39FDC222"/>
    <w:rsid w:val="39FF3ECA"/>
    <w:rsid w:val="3A8F700B"/>
    <w:rsid w:val="3A90FF42"/>
    <w:rsid w:val="3AA46820"/>
    <w:rsid w:val="3B0A7B97"/>
    <w:rsid w:val="3B1926B8"/>
    <w:rsid w:val="3B1FDB53"/>
    <w:rsid w:val="3B999283"/>
    <w:rsid w:val="3C0BEC91"/>
    <w:rsid w:val="3C2A341E"/>
    <w:rsid w:val="3C573240"/>
    <w:rsid w:val="3C6FB9AF"/>
    <w:rsid w:val="3C868F12"/>
    <w:rsid w:val="3CAE18B6"/>
    <w:rsid w:val="3D05BB11"/>
    <w:rsid w:val="3D2B349E"/>
    <w:rsid w:val="3D30180D"/>
    <w:rsid w:val="3D4BC9B0"/>
    <w:rsid w:val="3D524DD5"/>
    <w:rsid w:val="3D736A5D"/>
    <w:rsid w:val="3D899D62"/>
    <w:rsid w:val="3DA163FE"/>
    <w:rsid w:val="3DABC787"/>
    <w:rsid w:val="3DBC75DF"/>
    <w:rsid w:val="3DCF2429"/>
    <w:rsid w:val="3DDDDA25"/>
    <w:rsid w:val="3E46AEE5"/>
    <w:rsid w:val="3E7856FB"/>
    <w:rsid w:val="3EB0A4E9"/>
    <w:rsid w:val="3EB2EAEA"/>
    <w:rsid w:val="3EC97986"/>
    <w:rsid w:val="3F09FD65"/>
    <w:rsid w:val="3F0D1484"/>
    <w:rsid w:val="3F621285"/>
    <w:rsid w:val="3F62EAF6"/>
    <w:rsid w:val="3F9B2966"/>
    <w:rsid w:val="3FAF8D77"/>
    <w:rsid w:val="3FED929D"/>
    <w:rsid w:val="40367D81"/>
    <w:rsid w:val="4044C9C4"/>
    <w:rsid w:val="4046F786"/>
    <w:rsid w:val="406FF254"/>
    <w:rsid w:val="40863013"/>
    <w:rsid w:val="4091E2C2"/>
    <w:rsid w:val="4096E4B2"/>
    <w:rsid w:val="409A6961"/>
    <w:rsid w:val="40FC1C7E"/>
    <w:rsid w:val="41574672"/>
    <w:rsid w:val="41633A9F"/>
    <w:rsid w:val="416C0E0F"/>
    <w:rsid w:val="4176C7C3"/>
    <w:rsid w:val="417F2B13"/>
    <w:rsid w:val="41993575"/>
    <w:rsid w:val="41D08617"/>
    <w:rsid w:val="41E824BC"/>
    <w:rsid w:val="42464408"/>
    <w:rsid w:val="424999FD"/>
    <w:rsid w:val="42B1153C"/>
    <w:rsid w:val="42DDB277"/>
    <w:rsid w:val="4317F62F"/>
    <w:rsid w:val="43AC8B44"/>
    <w:rsid w:val="43E93006"/>
    <w:rsid w:val="441F4D65"/>
    <w:rsid w:val="44309CF4"/>
    <w:rsid w:val="44578877"/>
    <w:rsid w:val="445A61CE"/>
    <w:rsid w:val="445CBFAE"/>
    <w:rsid w:val="450235C6"/>
    <w:rsid w:val="452B8D2B"/>
    <w:rsid w:val="45388770"/>
    <w:rsid w:val="456E6FFE"/>
    <w:rsid w:val="45D45208"/>
    <w:rsid w:val="45E2D50D"/>
    <w:rsid w:val="46269189"/>
    <w:rsid w:val="4643ED45"/>
    <w:rsid w:val="466A13AD"/>
    <w:rsid w:val="46D78B74"/>
    <w:rsid w:val="46DCDD98"/>
    <w:rsid w:val="46EA16E3"/>
    <w:rsid w:val="4755F546"/>
    <w:rsid w:val="4765CF57"/>
    <w:rsid w:val="476DEEB3"/>
    <w:rsid w:val="477B0C24"/>
    <w:rsid w:val="47ADC8D8"/>
    <w:rsid w:val="482B5E38"/>
    <w:rsid w:val="48310219"/>
    <w:rsid w:val="484E3EBC"/>
    <w:rsid w:val="48C7DE85"/>
    <w:rsid w:val="48D7B84C"/>
    <w:rsid w:val="490C51A4"/>
    <w:rsid w:val="490FCD92"/>
    <w:rsid w:val="492C49B6"/>
    <w:rsid w:val="492FF91F"/>
    <w:rsid w:val="4981D9A8"/>
    <w:rsid w:val="49B1350A"/>
    <w:rsid w:val="4A216313"/>
    <w:rsid w:val="4A5A0147"/>
    <w:rsid w:val="4A79FB67"/>
    <w:rsid w:val="4A7D4FB0"/>
    <w:rsid w:val="4AB82DAB"/>
    <w:rsid w:val="4AC50777"/>
    <w:rsid w:val="4AF80295"/>
    <w:rsid w:val="4B0F8FBB"/>
    <w:rsid w:val="4B2D6678"/>
    <w:rsid w:val="4B5BB08C"/>
    <w:rsid w:val="4B7C60CD"/>
    <w:rsid w:val="4BAE3D2B"/>
    <w:rsid w:val="4BEA30F6"/>
    <w:rsid w:val="4BEDAC9A"/>
    <w:rsid w:val="4C7D33AA"/>
    <w:rsid w:val="4C957BD1"/>
    <w:rsid w:val="4CBAB97A"/>
    <w:rsid w:val="4CD59DB1"/>
    <w:rsid w:val="4CE4798F"/>
    <w:rsid w:val="4CF97286"/>
    <w:rsid w:val="4D2B696C"/>
    <w:rsid w:val="4D70C3CC"/>
    <w:rsid w:val="4DBE8859"/>
    <w:rsid w:val="4DFCB08D"/>
    <w:rsid w:val="4E48C8B4"/>
    <w:rsid w:val="4E846CB7"/>
    <w:rsid w:val="4E911E9F"/>
    <w:rsid w:val="4EA3F4A7"/>
    <w:rsid w:val="4EEC1D62"/>
    <w:rsid w:val="4F2951ED"/>
    <w:rsid w:val="4F6F16D1"/>
    <w:rsid w:val="4F72AE51"/>
    <w:rsid w:val="4F7360EC"/>
    <w:rsid w:val="4F75169D"/>
    <w:rsid w:val="4F765790"/>
    <w:rsid w:val="4FB4326D"/>
    <w:rsid w:val="4FB8BC00"/>
    <w:rsid w:val="505DC570"/>
    <w:rsid w:val="50768116"/>
    <w:rsid w:val="50A09F86"/>
    <w:rsid w:val="50EAD185"/>
    <w:rsid w:val="510DEE62"/>
    <w:rsid w:val="511227F1"/>
    <w:rsid w:val="51A15927"/>
    <w:rsid w:val="51AFCA07"/>
    <w:rsid w:val="51D858A6"/>
    <w:rsid w:val="520DE921"/>
    <w:rsid w:val="523E44B9"/>
    <w:rsid w:val="526A31DC"/>
    <w:rsid w:val="52A58CA6"/>
    <w:rsid w:val="52FFE919"/>
    <w:rsid w:val="534DCCE5"/>
    <w:rsid w:val="539A7E89"/>
    <w:rsid w:val="53BA2899"/>
    <w:rsid w:val="5400BDBA"/>
    <w:rsid w:val="5405B25C"/>
    <w:rsid w:val="5431E088"/>
    <w:rsid w:val="547F638A"/>
    <w:rsid w:val="54D3EEB1"/>
    <w:rsid w:val="54DCEA63"/>
    <w:rsid w:val="54FCA75E"/>
    <w:rsid w:val="55071789"/>
    <w:rsid w:val="552F86A6"/>
    <w:rsid w:val="5536E662"/>
    <w:rsid w:val="5547504B"/>
    <w:rsid w:val="5556B34B"/>
    <w:rsid w:val="55FB3219"/>
    <w:rsid w:val="560BEED4"/>
    <w:rsid w:val="562B0DFC"/>
    <w:rsid w:val="56313329"/>
    <w:rsid w:val="564FCE6C"/>
    <w:rsid w:val="56B2B89C"/>
    <w:rsid w:val="571DFA31"/>
    <w:rsid w:val="5812CA18"/>
    <w:rsid w:val="581454A3"/>
    <w:rsid w:val="58171FEE"/>
    <w:rsid w:val="58206F26"/>
    <w:rsid w:val="582F350B"/>
    <w:rsid w:val="584159E7"/>
    <w:rsid w:val="588DF792"/>
    <w:rsid w:val="58A48900"/>
    <w:rsid w:val="58BB6A9E"/>
    <w:rsid w:val="58F78C87"/>
    <w:rsid w:val="58F85761"/>
    <w:rsid w:val="590F72E6"/>
    <w:rsid w:val="594238A4"/>
    <w:rsid w:val="597D8C01"/>
    <w:rsid w:val="5A029530"/>
    <w:rsid w:val="5A0A3E06"/>
    <w:rsid w:val="5A0D1D8A"/>
    <w:rsid w:val="5A1426D2"/>
    <w:rsid w:val="5A79A1C6"/>
    <w:rsid w:val="5B04A44C"/>
    <w:rsid w:val="5B1034C8"/>
    <w:rsid w:val="5B1FAF6D"/>
    <w:rsid w:val="5B2B49D0"/>
    <w:rsid w:val="5B9E6591"/>
    <w:rsid w:val="5BBBCC9B"/>
    <w:rsid w:val="5BE2FE7E"/>
    <w:rsid w:val="5BFEF2EF"/>
    <w:rsid w:val="5C4CFDC8"/>
    <w:rsid w:val="5C72A733"/>
    <w:rsid w:val="5CABB787"/>
    <w:rsid w:val="5CB12C49"/>
    <w:rsid w:val="5D40F488"/>
    <w:rsid w:val="5D4913E4"/>
    <w:rsid w:val="5D913961"/>
    <w:rsid w:val="5DC8A156"/>
    <w:rsid w:val="5DCAB735"/>
    <w:rsid w:val="5E260D6C"/>
    <w:rsid w:val="5E286109"/>
    <w:rsid w:val="5E3484AA"/>
    <w:rsid w:val="5E81640E"/>
    <w:rsid w:val="5EB5C259"/>
    <w:rsid w:val="5ECE2DB9"/>
    <w:rsid w:val="5F391DCD"/>
    <w:rsid w:val="5F66EC3D"/>
    <w:rsid w:val="5F81213C"/>
    <w:rsid w:val="6000BC0A"/>
    <w:rsid w:val="6059FE39"/>
    <w:rsid w:val="60801D2E"/>
    <w:rsid w:val="60998D73"/>
    <w:rsid w:val="60C5CF74"/>
    <w:rsid w:val="615A75C7"/>
    <w:rsid w:val="61B059B2"/>
    <w:rsid w:val="61C20327"/>
    <w:rsid w:val="620555E3"/>
    <w:rsid w:val="6213A6F5"/>
    <w:rsid w:val="621B8F8D"/>
    <w:rsid w:val="623283C0"/>
    <w:rsid w:val="624FDB7D"/>
    <w:rsid w:val="6267BB56"/>
    <w:rsid w:val="62857ACD"/>
    <w:rsid w:val="62B4288C"/>
    <w:rsid w:val="62D1A2B5"/>
    <w:rsid w:val="62E1F057"/>
    <w:rsid w:val="636A42FE"/>
    <w:rsid w:val="638AFBA0"/>
    <w:rsid w:val="639FFD03"/>
    <w:rsid w:val="63ACE7E8"/>
    <w:rsid w:val="6432967E"/>
    <w:rsid w:val="6438FAA9"/>
    <w:rsid w:val="644C98CF"/>
    <w:rsid w:val="64663548"/>
    <w:rsid w:val="6474256D"/>
    <w:rsid w:val="6513F3C7"/>
    <w:rsid w:val="6552F6D9"/>
    <w:rsid w:val="65BB75BA"/>
    <w:rsid w:val="673AB635"/>
    <w:rsid w:val="67492E85"/>
    <w:rsid w:val="67ADA6C5"/>
    <w:rsid w:val="67BD6D62"/>
    <w:rsid w:val="67C42D45"/>
    <w:rsid w:val="683963F5"/>
    <w:rsid w:val="68A212D7"/>
    <w:rsid w:val="68E8CCB6"/>
    <w:rsid w:val="68F02B89"/>
    <w:rsid w:val="6903770D"/>
    <w:rsid w:val="6913EE01"/>
    <w:rsid w:val="69706830"/>
    <w:rsid w:val="69726085"/>
    <w:rsid w:val="69C3B624"/>
    <w:rsid w:val="69C82E1E"/>
    <w:rsid w:val="6A01A6A6"/>
    <w:rsid w:val="6A52862F"/>
    <w:rsid w:val="6A73B118"/>
    <w:rsid w:val="6A843B3C"/>
    <w:rsid w:val="6A89699A"/>
    <w:rsid w:val="6AC004BA"/>
    <w:rsid w:val="6B0BEC15"/>
    <w:rsid w:val="6B49847B"/>
    <w:rsid w:val="6B5D2B60"/>
    <w:rsid w:val="6B6CE71E"/>
    <w:rsid w:val="6BACCE10"/>
    <w:rsid w:val="6BB54A3F"/>
    <w:rsid w:val="6C0C16B3"/>
    <w:rsid w:val="6C0E1FB8"/>
    <w:rsid w:val="6C137586"/>
    <w:rsid w:val="6C7BF3CB"/>
    <w:rsid w:val="6C87CEB3"/>
    <w:rsid w:val="6C89E0E6"/>
    <w:rsid w:val="6C8BE3D7"/>
    <w:rsid w:val="6CE46138"/>
    <w:rsid w:val="6CF08921"/>
    <w:rsid w:val="6D82BBB3"/>
    <w:rsid w:val="6DBDF80F"/>
    <w:rsid w:val="6DFD326E"/>
    <w:rsid w:val="6E1CC46D"/>
    <w:rsid w:val="6E4FB499"/>
    <w:rsid w:val="6E57DCCE"/>
    <w:rsid w:val="6EFAA368"/>
    <w:rsid w:val="6F9F8DF4"/>
    <w:rsid w:val="6FAF6A5E"/>
    <w:rsid w:val="706B80BD"/>
    <w:rsid w:val="70A2FA80"/>
    <w:rsid w:val="7110576F"/>
    <w:rsid w:val="71161DE1"/>
    <w:rsid w:val="718896F3"/>
    <w:rsid w:val="71F75F9D"/>
    <w:rsid w:val="7223110F"/>
    <w:rsid w:val="722BB865"/>
    <w:rsid w:val="7235EBC9"/>
    <w:rsid w:val="7237A7A4"/>
    <w:rsid w:val="72423835"/>
    <w:rsid w:val="727B0AFC"/>
    <w:rsid w:val="727DABCD"/>
    <w:rsid w:val="728025AB"/>
    <w:rsid w:val="728C13FD"/>
    <w:rsid w:val="7295AF2F"/>
    <w:rsid w:val="7296A172"/>
    <w:rsid w:val="72B35A10"/>
    <w:rsid w:val="72D05064"/>
    <w:rsid w:val="72DA5198"/>
    <w:rsid w:val="738E3C16"/>
    <w:rsid w:val="73C1F941"/>
    <w:rsid w:val="73E94EB8"/>
    <w:rsid w:val="7416DCC1"/>
    <w:rsid w:val="742075F9"/>
    <w:rsid w:val="74471538"/>
    <w:rsid w:val="74543D59"/>
    <w:rsid w:val="74947BFA"/>
    <w:rsid w:val="74A63499"/>
    <w:rsid w:val="74C14385"/>
    <w:rsid w:val="74D18D1E"/>
    <w:rsid w:val="74DA297E"/>
    <w:rsid w:val="75205339"/>
    <w:rsid w:val="753BBF1F"/>
    <w:rsid w:val="756AF343"/>
    <w:rsid w:val="7595E64F"/>
    <w:rsid w:val="75C51E5E"/>
    <w:rsid w:val="75D35612"/>
    <w:rsid w:val="75D5BD5D"/>
    <w:rsid w:val="761C8AC0"/>
    <w:rsid w:val="76805F15"/>
    <w:rsid w:val="772ACCE9"/>
    <w:rsid w:val="77690AD0"/>
    <w:rsid w:val="776D65F8"/>
    <w:rsid w:val="77A09CE5"/>
    <w:rsid w:val="77BC42AB"/>
    <w:rsid w:val="77C25C61"/>
    <w:rsid w:val="77C34BC1"/>
    <w:rsid w:val="77E33DCF"/>
    <w:rsid w:val="782EB744"/>
    <w:rsid w:val="784EA96A"/>
    <w:rsid w:val="78726746"/>
    <w:rsid w:val="78996652"/>
    <w:rsid w:val="78A8CE99"/>
    <w:rsid w:val="78DDF230"/>
    <w:rsid w:val="791B6E4A"/>
    <w:rsid w:val="79B95027"/>
    <w:rsid w:val="7A045FD4"/>
    <w:rsid w:val="7A57F06F"/>
    <w:rsid w:val="7A9904DF"/>
    <w:rsid w:val="7AA46F42"/>
    <w:rsid w:val="7AACECA0"/>
    <w:rsid w:val="7B2E132E"/>
    <w:rsid w:val="7B68FC9D"/>
    <w:rsid w:val="7B78B28B"/>
    <w:rsid w:val="7B7BF05D"/>
    <w:rsid w:val="7BEBA174"/>
    <w:rsid w:val="7C5E2D5D"/>
    <w:rsid w:val="7C5EF28F"/>
    <w:rsid w:val="7C818026"/>
    <w:rsid w:val="7CE54131"/>
    <w:rsid w:val="7CE7170C"/>
    <w:rsid w:val="7D09062B"/>
    <w:rsid w:val="7D5F3391"/>
    <w:rsid w:val="7E05D58C"/>
    <w:rsid w:val="7E2F9F3A"/>
    <w:rsid w:val="7E376529"/>
    <w:rsid w:val="7E5F1598"/>
    <w:rsid w:val="7ED1C490"/>
    <w:rsid w:val="7ED8B4FC"/>
    <w:rsid w:val="7EEF7F79"/>
    <w:rsid w:val="7EF70EFD"/>
    <w:rsid w:val="7F0224FD"/>
    <w:rsid w:val="7F162407"/>
    <w:rsid w:val="7FD5F67A"/>
    <w:rsid w:val="7FF4189C"/>
    <w:rsid w:val="7FFE9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6D107C"/>
  <w15:chartTrackingRefBased/>
  <w15:docId w15:val="{33A25F31-C3CE-405E-BBF8-56FDB14B2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60F7"/>
    <w:pPr>
      <w:spacing w:line="360" w:lineRule="auto"/>
      <w:ind w:firstLine="432"/>
      <w:jc w:val="both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06E7B"/>
    <w:pPr>
      <w:keepNext/>
      <w:keepLines/>
      <w:numPr>
        <w:numId w:val="3"/>
      </w:numPr>
      <w:spacing w:before="240" w:after="0"/>
      <w:outlineLvl w:val="0"/>
    </w:pPr>
    <w:rPr>
      <w:rFonts w:eastAsiaTheme="majorEastAsia"/>
      <w:b/>
      <w:bCs/>
      <w:color w:val="FF000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6E7B"/>
    <w:pPr>
      <w:keepNext/>
      <w:keepLines/>
      <w:numPr>
        <w:ilvl w:val="1"/>
        <w:numId w:val="3"/>
      </w:numPr>
      <w:spacing w:before="40" w:after="0"/>
      <w:outlineLvl w:val="1"/>
    </w:pPr>
    <w:rPr>
      <w:rFonts w:eastAsiaTheme="majorEastAsia"/>
      <w:b/>
      <w:bCs/>
      <w:color w:val="808080" w:themeColor="background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06E7B"/>
    <w:pPr>
      <w:keepNext/>
      <w:keepLines/>
      <w:numPr>
        <w:ilvl w:val="2"/>
        <w:numId w:val="3"/>
      </w:numPr>
      <w:spacing w:before="40" w:after="0"/>
      <w:outlineLvl w:val="2"/>
    </w:pPr>
    <w:rPr>
      <w:rFonts w:eastAsiaTheme="majorEastAsia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E7B"/>
    <w:pPr>
      <w:keepNext/>
      <w:keepLines/>
      <w:numPr>
        <w:ilvl w:val="3"/>
        <w:numId w:val="3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E7B"/>
    <w:pPr>
      <w:keepNext/>
      <w:keepLines/>
      <w:numPr>
        <w:ilvl w:val="4"/>
        <w:numId w:val="3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E7B"/>
    <w:pPr>
      <w:keepNext/>
      <w:keepLines/>
      <w:numPr>
        <w:ilvl w:val="5"/>
        <w:numId w:val="3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E7B"/>
    <w:pPr>
      <w:keepNext/>
      <w:keepLines/>
      <w:numPr>
        <w:ilvl w:val="6"/>
        <w:numId w:val="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E7B"/>
    <w:pPr>
      <w:keepNext/>
      <w:keepLines/>
      <w:numPr>
        <w:ilvl w:val="7"/>
        <w:numId w:val="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E7B"/>
    <w:pPr>
      <w:keepNext/>
      <w:keepLines/>
      <w:numPr>
        <w:ilvl w:val="8"/>
        <w:numId w:val="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06E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E7B"/>
  </w:style>
  <w:style w:type="paragraph" w:styleId="Footer">
    <w:name w:val="footer"/>
    <w:basedOn w:val="Normal"/>
    <w:link w:val="FooterChar"/>
    <w:uiPriority w:val="99"/>
    <w:unhideWhenUsed/>
    <w:rsid w:val="00406E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E7B"/>
  </w:style>
  <w:style w:type="paragraph" w:styleId="Title">
    <w:name w:val="Title"/>
    <w:basedOn w:val="Normal"/>
    <w:next w:val="Normal"/>
    <w:link w:val="TitleChar"/>
    <w:uiPriority w:val="10"/>
    <w:qFormat/>
    <w:rsid w:val="00406E7B"/>
    <w:pPr>
      <w:spacing w:after="0" w:line="240" w:lineRule="auto"/>
      <w:contextualSpacing/>
      <w:jc w:val="center"/>
    </w:pPr>
    <w:rPr>
      <w:rFonts w:ascii="Arial" w:eastAsiaTheme="majorEastAsia" w:hAnsi="Arial" w:cs="Arial"/>
      <w:i/>
      <w:iCs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E7B"/>
    <w:rPr>
      <w:rFonts w:ascii="Arial" w:eastAsiaTheme="majorEastAsia" w:hAnsi="Arial" w:cs="Arial"/>
      <w:i/>
      <w:iCs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E7B"/>
    <w:pPr>
      <w:numPr>
        <w:ilvl w:val="1"/>
      </w:numPr>
      <w:ind w:firstLine="432"/>
      <w:jc w:val="center"/>
    </w:pPr>
    <w:rPr>
      <w:rFonts w:ascii="Arial" w:eastAsiaTheme="minorEastAsia" w:hAnsi="Arial" w:cs="Arial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406E7B"/>
    <w:rPr>
      <w:rFonts w:ascii="Arial" w:eastAsiaTheme="minorEastAsia" w:hAnsi="Arial" w:cs="Arial"/>
      <w:color w:val="5A5A5A" w:themeColor="text1" w:themeTint="A5"/>
      <w:spacing w:val="15"/>
      <w:lang w:val="en-US"/>
    </w:rPr>
  </w:style>
  <w:style w:type="paragraph" w:styleId="ListParagraph">
    <w:name w:val="List Paragraph"/>
    <w:basedOn w:val="Normal"/>
    <w:uiPriority w:val="34"/>
    <w:qFormat/>
    <w:rsid w:val="00406E7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406E7B"/>
    <w:rPr>
      <w:rFonts w:ascii="Times New Roman" w:eastAsiaTheme="majorEastAsia" w:hAnsi="Times New Roman" w:cs="Times New Roman"/>
      <w:b/>
      <w:bCs/>
      <w:color w:val="FF0000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406E7B"/>
    <w:rPr>
      <w:rFonts w:ascii="Times New Roman" w:eastAsiaTheme="majorEastAsia" w:hAnsi="Times New Roman" w:cs="Times New Roman"/>
      <w:b/>
      <w:bCs/>
      <w:color w:val="808080" w:themeColor="background1" w:themeShade="80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406E7B"/>
    <w:rPr>
      <w:rFonts w:ascii="Times New Roman" w:eastAsiaTheme="majorEastAsia" w:hAnsi="Times New Roman" w:cs="Times New Roman"/>
      <w:b/>
      <w:bCs/>
      <w:color w:val="000000" w:themeColor="text1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E7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E7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E7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E7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E7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E7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oSpacing">
    <w:name w:val="No Spacing"/>
    <w:link w:val="NoSpacingChar"/>
    <w:uiPriority w:val="1"/>
    <w:qFormat/>
    <w:rsid w:val="003013A0"/>
    <w:pPr>
      <w:spacing w:after="0" w:line="240" w:lineRule="auto"/>
    </w:pPr>
    <w:rPr>
      <w:rFonts w:ascii="Times New Roman" w:hAnsi="Times New Roman" w:cs="Times New Roman"/>
      <w:lang w:val="en-US"/>
    </w:rPr>
  </w:style>
  <w:style w:type="paragraph" w:styleId="CommentText">
    <w:name w:val="annotation text"/>
    <w:basedOn w:val="Normal"/>
    <w:link w:val="CommentTextChar"/>
    <w:uiPriority w:val="99"/>
    <w:unhideWhenUsed/>
    <w:rsid w:val="000B224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B224D"/>
    <w:rPr>
      <w:rFonts w:ascii="Times New Roman" w:hAnsi="Times New Roman" w:cs="Times New Roman"/>
      <w:sz w:val="20"/>
      <w:szCs w:val="20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0B224D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28A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28A2"/>
    <w:rPr>
      <w:rFonts w:ascii="Times New Roman" w:hAnsi="Times New Roman" w:cs="Times New Roman"/>
      <w:b/>
      <w:bCs/>
      <w:sz w:val="20"/>
      <w:szCs w:val="20"/>
      <w:lang w:val="en-US"/>
    </w:rPr>
  </w:style>
  <w:style w:type="table" w:styleId="TableGrid">
    <w:name w:val="Table Grid"/>
    <w:basedOn w:val="TableNormal"/>
    <w:uiPriority w:val="39"/>
    <w:rsid w:val="000D24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ndNoteBibliographyTitle">
    <w:name w:val="EndNote Bibliography Title"/>
    <w:basedOn w:val="Normal"/>
    <w:link w:val="EndNoteBibliographyTitleChar"/>
    <w:rsid w:val="000D2411"/>
    <w:pPr>
      <w:spacing w:after="0"/>
      <w:jc w:val="center"/>
    </w:pPr>
    <w:rPr>
      <w:noProof/>
    </w:rPr>
  </w:style>
  <w:style w:type="character" w:customStyle="1" w:styleId="NoSpacingChar">
    <w:name w:val="No Spacing Char"/>
    <w:basedOn w:val="DefaultParagraphFont"/>
    <w:link w:val="NoSpacing"/>
    <w:uiPriority w:val="1"/>
    <w:rsid w:val="000D2411"/>
    <w:rPr>
      <w:rFonts w:ascii="Times New Roman" w:hAnsi="Times New Roman" w:cs="Times New Roman"/>
      <w:lang w:val="en-US"/>
    </w:rPr>
  </w:style>
  <w:style w:type="character" w:customStyle="1" w:styleId="EndNoteBibliographyTitleChar">
    <w:name w:val="EndNote Bibliography Title Char"/>
    <w:basedOn w:val="NoSpacingChar"/>
    <w:link w:val="EndNoteBibliographyTitle"/>
    <w:rsid w:val="000D2411"/>
    <w:rPr>
      <w:rFonts w:ascii="Times New Roman" w:hAnsi="Times New Roman" w:cs="Times New Roman"/>
      <w:noProof/>
      <w:lang w:val="en-US"/>
    </w:rPr>
  </w:style>
  <w:style w:type="paragraph" w:customStyle="1" w:styleId="EndNoteBibliography">
    <w:name w:val="EndNote Bibliography"/>
    <w:basedOn w:val="Normal"/>
    <w:link w:val="EndNoteBibliographyChar"/>
    <w:rsid w:val="000D2411"/>
    <w:pPr>
      <w:spacing w:line="240" w:lineRule="auto"/>
    </w:pPr>
    <w:rPr>
      <w:noProof/>
    </w:rPr>
  </w:style>
  <w:style w:type="character" w:customStyle="1" w:styleId="EndNoteBibliographyChar">
    <w:name w:val="EndNote Bibliography Char"/>
    <w:basedOn w:val="NoSpacingChar"/>
    <w:link w:val="EndNoteBibliography"/>
    <w:rsid w:val="000D2411"/>
    <w:rPr>
      <w:rFonts w:ascii="Times New Roman" w:hAnsi="Times New Roman" w:cs="Times New Roman"/>
      <w:noProof/>
      <w:lang w:val="en-US"/>
    </w:rPr>
  </w:style>
  <w:style w:type="paragraph" w:customStyle="1" w:styleId="paragraph">
    <w:name w:val="paragraph"/>
    <w:basedOn w:val="Normal"/>
    <w:rsid w:val="00CE499B"/>
    <w:pPr>
      <w:spacing w:before="100" w:beforeAutospacing="1" w:after="100" w:afterAutospacing="1" w:line="240" w:lineRule="auto"/>
    </w:pPr>
    <w:rPr>
      <w:color w:val="262626" w:themeColor="text1" w:themeTint="D9"/>
      <w:lang w:val="en-CA" w:eastAsia="en-CA"/>
    </w:rPr>
  </w:style>
  <w:style w:type="character" w:customStyle="1" w:styleId="scxw245146351">
    <w:name w:val="scxw245146351"/>
    <w:basedOn w:val="DefaultParagraphFont"/>
    <w:rsid w:val="00CE499B"/>
  </w:style>
  <w:style w:type="character" w:customStyle="1" w:styleId="normaltextrun">
    <w:name w:val="normaltextrun"/>
    <w:basedOn w:val="DefaultParagraphFont"/>
    <w:rsid w:val="00CE499B"/>
  </w:style>
  <w:style w:type="character" w:customStyle="1" w:styleId="eop">
    <w:name w:val="eop"/>
    <w:basedOn w:val="DefaultParagraphFont"/>
    <w:rsid w:val="00CE499B"/>
  </w:style>
  <w:style w:type="paragraph" w:styleId="Caption">
    <w:name w:val="caption"/>
    <w:basedOn w:val="Normal"/>
    <w:next w:val="Normal"/>
    <w:uiPriority w:val="35"/>
    <w:unhideWhenUsed/>
    <w:qFormat/>
    <w:rsid w:val="00A249E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CA617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6171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4E4B80"/>
    <w:pPr>
      <w:spacing w:after="0" w:line="240" w:lineRule="auto"/>
    </w:pPr>
    <w:rPr>
      <w:rFonts w:ascii="Times New Roman" w:hAnsi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00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17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0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forms.office.com/Pages/ResponsePage.aspx?id=cZYxzedSaEqvqfz4-J8J6umWPkpEYahMltkSo_iQqFJUOU44RkhLUUdMOExGSUI5MDFJNlFJT1dBMS4u" TargetMode="Externa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microsoft.com/office/2020/10/relationships/intelligence" Target="intelligence2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forms.office.com/Pages/ResponsePage.aspx?id=cZYxzedSaEqvqfz4-J8J6umWPkpEYahMltkSo_iQqFJUNzhORk4wQ0ZMNlFWTExFQVVTVEVZMFVOOS4u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aymo\Documents\Custom%20Office%20Templates\McGill%20Mai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3BBA7D5E16F549B7A09C8F4D2291DB" ma:contentTypeVersion="11" ma:contentTypeDescription="Create a new document." ma:contentTypeScope="" ma:versionID="57e2613402b6d304d28142bbec2cae31">
  <xsd:schema xmlns:xsd="http://www.w3.org/2001/XMLSchema" xmlns:xs="http://www.w3.org/2001/XMLSchema" xmlns:p="http://schemas.microsoft.com/office/2006/metadata/properties" xmlns:ns3="63d1dd03-6ba4-42a5-9b8b-e2ed9869bb5b" xmlns:ns4="a873879a-4c0e-4277-8c3f-3fec2049f7b4" targetNamespace="http://schemas.microsoft.com/office/2006/metadata/properties" ma:root="true" ma:fieldsID="0fb0a6bcb82ed3ddb537587a44efa286" ns3:_="" ns4:_="">
    <xsd:import namespace="63d1dd03-6ba4-42a5-9b8b-e2ed9869bb5b"/>
    <xsd:import namespace="a873879a-4c0e-4277-8c3f-3fec2049f7b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d1dd03-6ba4-42a5-9b8b-e2ed9869bb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73879a-4c0e-4277-8c3f-3fec2049f7b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3d1dd03-6ba4-42a5-9b8b-e2ed9869bb5b" xsi:nil="true"/>
  </documentManagement>
</p:properties>
</file>

<file path=customXml/itemProps1.xml><?xml version="1.0" encoding="utf-8"?>
<ds:datastoreItem xmlns:ds="http://schemas.openxmlformats.org/officeDocument/2006/customXml" ds:itemID="{CD875FA4-D904-43E3-BB3B-82ADDE7F5A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85F8FCE-29E1-43C8-BB98-0898DE753A6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3d1dd03-6ba4-42a5-9b8b-e2ed9869bb5b"/>
    <ds:schemaRef ds:uri="a873879a-4c0e-4277-8c3f-3fec2049f7b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D054F04-66B6-4233-82D5-D6B93EA51DD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4BEC876-9798-49CC-A991-F9006AE094AF}">
  <ds:schemaRefs>
    <ds:schemaRef ds:uri="http://schemas.microsoft.com/office/2006/metadata/properties"/>
    <ds:schemaRef ds:uri="http://schemas.microsoft.com/office/infopath/2007/PartnerControls"/>
    <ds:schemaRef ds:uri="63d1dd03-6ba4-42a5-9b8b-e2ed9869bb5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McGill%20Main.dotx</Template>
  <TotalTime>5</TotalTime>
  <Pages>9</Pages>
  <Words>2151</Words>
  <Characters>12263</Characters>
  <Application>Microsoft Office Word</Application>
  <DocSecurity>0</DocSecurity>
  <Lines>102</Lines>
  <Paragraphs>28</Paragraphs>
  <ScaleCrop>false</ScaleCrop>
  <Company/>
  <LinksUpToDate>false</LinksUpToDate>
  <CharactersWithSpaces>14386</CharactersWithSpaces>
  <SharedDoc>false</SharedDoc>
  <HLinks>
    <vt:vector size="12" baseType="variant">
      <vt:variant>
        <vt:i4>7798794</vt:i4>
      </vt:variant>
      <vt:variant>
        <vt:i4>9</vt:i4>
      </vt:variant>
      <vt:variant>
        <vt:i4>0</vt:i4>
      </vt:variant>
      <vt:variant>
        <vt:i4>5</vt:i4>
      </vt:variant>
      <vt:variant>
        <vt:lpwstr>https://forms.office.com/Pages/ResponsePage.aspx?id=cZYxzedSaEqvqfz4-J8J6umWPkpEYahMltkSo_iQqFJUNzhORk4wQ0ZMNlFWTExFQVVTVEVZMFVOOS4u</vt:lpwstr>
      </vt:variant>
      <vt:variant>
        <vt:lpwstr/>
      </vt:variant>
      <vt:variant>
        <vt:i4>6815765</vt:i4>
      </vt:variant>
      <vt:variant>
        <vt:i4>6</vt:i4>
      </vt:variant>
      <vt:variant>
        <vt:i4>0</vt:i4>
      </vt:variant>
      <vt:variant>
        <vt:i4>5</vt:i4>
      </vt:variant>
      <vt:variant>
        <vt:lpwstr>https://forms.office.com/Pages/ResponsePage.aspx?id=cZYxzedSaEqvqfz4-J8J6umWPkpEYahMltkSo_iQqFJUOU44RkhLUUdMOExGSUI5MDFJNlFJT1dBMS4u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 dit</dc:creator>
  <cp:keywords/>
  <dc:description/>
  <cp:lastModifiedBy>Emery Dittmer</cp:lastModifiedBy>
  <cp:revision>6</cp:revision>
  <cp:lastPrinted>2023-05-23T02:41:00Z</cp:lastPrinted>
  <dcterms:created xsi:type="dcterms:W3CDTF">2023-05-23T02:37:00Z</dcterms:created>
  <dcterms:modified xsi:type="dcterms:W3CDTF">2023-05-23T02:42:00Z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a4f88a8d-77bc-4828-8b82-6099c6d31fc7</vt:lpwstr>
  </property>
  <property fmtid="{D5CDD505-2E9C-101B-9397-08002B2CF9AE}" pid="3" name="ContentTypeId">
    <vt:lpwstr>0x010100C43BBA7D5E16F549B7A09C8F4D2291DB</vt:lpwstr>
  </property>
</Properties>
</file>