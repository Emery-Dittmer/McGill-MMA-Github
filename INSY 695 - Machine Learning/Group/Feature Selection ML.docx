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0DC1" w14:textId="57330C1C" w:rsidR="00B618D5" w:rsidRDefault="008E127E" w:rsidP="00B618D5">
      <w:pPr>
        <w:pStyle w:val="Title"/>
      </w:pPr>
      <w:r>
        <w:t>Feature Selection ML</w:t>
      </w:r>
    </w:p>
    <w:p w14:paraId="43E868C6" w14:textId="6F15BACF" w:rsidR="00B618D5" w:rsidRDefault="008E127E" w:rsidP="00B618D5">
      <w:pPr>
        <w:pStyle w:val="Subtitle"/>
      </w:pPr>
      <w:bookmarkStart w:id="0" w:name="_p3fwibeayyc5" w:colFirst="0" w:colLast="0"/>
      <w:bookmarkEnd w:id="0"/>
      <w:r>
        <w:t>Rational for feature selection</w:t>
      </w:r>
    </w:p>
    <w:p w14:paraId="46084E98" w14:textId="44A244D6" w:rsidR="009E60A9" w:rsidRPr="00B618D5" w:rsidRDefault="008E127E" w:rsidP="00B618D5">
      <w:pPr>
        <w:pStyle w:val="Heading1"/>
        <w:rPr>
          <w:smallCaps/>
        </w:rPr>
      </w:pPr>
      <w:r>
        <w:rPr>
          <w:rStyle w:val="normaltextrun"/>
        </w:rPr>
        <w:t>Feature Justification</w:t>
      </w:r>
    </w:p>
    <w:p w14:paraId="11D4FE96" w14:textId="77777777" w:rsidR="008E127E" w:rsidRDefault="008E127E" w:rsidP="008E127E">
      <w:pPr>
        <w:ind w:left="0"/>
      </w:pPr>
    </w:p>
    <w:p w14:paraId="6CC053D4" w14:textId="3293B762" w:rsidR="008E127E" w:rsidRDefault="008E127E" w:rsidP="008E127E">
      <w:pPr>
        <w:ind w:left="0"/>
      </w:pPr>
      <w:r>
        <w:t>The following table looks at the features in the model and justifies</w:t>
      </w:r>
      <w:r w:rsidR="008B2A30">
        <w:t xml:space="preserve"> them</w:t>
      </w:r>
      <w:proofErr w:type="gramStart"/>
      <w:r w:rsidR="008B2A30">
        <w:t xml:space="preserve"> A significance</w:t>
      </w:r>
      <w:proofErr w:type="gramEnd"/>
      <w:r w:rsidR="008B2A30">
        <w:t xml:space="preserve"> level of 0.015 wash was chosen as the cutoff point</w:t>
      </w:r>
      <w:r>
        <w:t>.</w:t>
      </w:r>
    </w:p>
    <w:p w14:paraId="5A2BC988" w14:textId="5CDF43C4" w:rsidR="008E127E" w:rsidRDefault="008E127E" w:rsidP="008E127E"/>
    <w:p w14:paraId="7C379C7A" w14:textId="77777777" w:rsidR="008E127E" w:rsidRPr="008E127E" w:rsidRDefault="008E127E" w:rsidP="008E127E"/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2835"/>
        <w:gridCol w:w="1395"/>
        <w:gridCol w:w="937"/>
        <w:gridCol w:w="4818"/>
      </w:tblGrid>
      <w:tr w:rsidR="008B2A30" w14:paraId="27C54421" w14:textId="4959EBB9" w:rsidTr="008B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6B4E47C" w14:textId="4ACBC6BA" w:rsidR="008E127E" w:rsidRDefault="008E127E" w:rsidP="008E127E">
            <w:pPr>
              <w:ind w:left="0"/>
            </w:pPr>
            <w:r>
              <w:t>Feature Label</w:t>
            </w:r>
          </w:p>
        </w:tc>
        <w:tc>
          <w:tcPr>
            <w:tcW w:w="1395" w:type="dxa"/>
          </w:tcPr>
          <w:p w14:paraId="04AE24C5" w14:textId="55152472" w:rsidR="008E127E" w:rsidRDefault="008E127E" w:rsidP="008E127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952BC8">
              <w:t xml:space="preserve">eature </w:t>
            </w:r>
            <w:r>
              <w:t>S</w:t>
            </w:r>
            <w:r w:rsidRPr="00952BC8">
              <w:t>ignificance</w:t>
            </w:r>
          </w:p>
        </w:tc>
        <w:tc>
          <w:tcPr>
            <w:tcW w:w="937" w:type="dxa"/>
          </w:tcPr>
          <w:p w14:paraId="652591CB" w14:textId="07503BFF" w:rsidR="008E127E" w:rsidRPr="00952BC8" w:rsidRDefault="008E127E" w:rsidP="008E127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Kept in Model</w:t>
            </w:r>
          </w:p>
        </w:tc>
        <w:tc>
          <w:tcPr>
            <w:tcW w:w="4818" w:type="dxa"/>
          </w:tcPr>
          <w:p w14:paraId="19B4E191" w14:textId="64AF9EF6" w:rsidR="008E127E" w:rsidRPr="00952BC8" w:rsidRDefault="008E127E" w:rsidP="008E127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</w:t>
            </w:r>
          </w:p>
        </w:tc>
      </w:tr>
      <w:tr w:rsidR="008B2A30" w14:paraId="3CD00CB0" w14:textId="4B3E247C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5D3600F" w14:textId="77777777" w:rsidR="008E127E" w:rsidRDefault="008E127E" w:rsidP="008E127E">
            <w:pPr>
              <w:ind w:left="0"/>
            </w:pPr>
            <w:proofErr w:type="spellStart"/>
            <w:r w:rsidRPr="00952BC8">
              <w:t>media_type_labeled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918F086" w14:textId="77777777" w:rsidR="008E127E" w:rsidRDefault="008E127E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0.258646</w:t>
            </w:r>
          </w:p>
        </w:tc>
        <w:tc>
          <w:tcPr>
            <w:tcW w:w="937" w:type="dxa"/>
          </w:tcPr>
          <w:p w14:paraId="41033859" w14:textId="4C71AD7C" w:rsidR="008E127E" w:rsidRP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8B2A30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2A0A745A" w14:textId="6705BDF6" w:rsidR="008E127E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are the types of media campaigns. Each type is labeled as a factor</w:t>
            </w:r>
          </w:p>
        </w:tc>
      </w:tr>
      <w:tr w:rsidR="008B2A30" w14:paraId="70C22BF0" w14:textId="6E1E6939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48384C5" w14:textId="77777777" w:rsidR="008B2A30" w:rsidRDefault="008B2A30" w:rsidP="008B2A30">
            <w:pPr>
              <w:ind w:left="0"/>
            </w:pPr>
            <w:r w:rsidRPr="00952BC8">
              <w:t xml:space="preserve">SRP </w:t>
            </w:r>
          </w:p>
        </w:tc>
        <w:tc>
          <w:tcPr>
            <w:tcW w:w="1395" w:type="dxa"/>
          </w:tcPr>
          <w:p w14:paraId="14894253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0.069932</w:t>
            </w:r>
          </w:p>
        </w:tc>
        <w:tc>
          <w:tcPr>
            <w:tcW w:w="937" w:type="dxa"/>
          </w:tcPr>
          <w:p w14:paraId="0884E975" w14:textId="64162C38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1FB7A951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EC34E59" w14:textId="63E75AC5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1C8275" w14:textId="77777777" w:rsidR="008B2A30" w:rsidRDefault="008B2A30" w:rsidP="008B2A30">
            <w:pPr>
              <w:ind w:left="0"/>
            </w:pPr>
            <w:proofErr w:type="spellStart"/>
            <w:r w:rsidRPr="00952BC8">
              <w:t>net_weight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4C5AE7A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0.068772</w:t>
            </w:r>
          </w:p>
        </w:tc>
        <w:tc>
          <w:tcPr>
            <w:tcW w:w="937" w:type="dxa"/>
          </w:tcPr>
          <w:p w14:paraId="17E59F27" w14:textId="41AB53E2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3D92294F" w14:textId="68E3349D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is</w:t>
            </w:r>
            <w:r w:rsidR="00401BBF">
              <w:t xml:space="preserve"> the net </w:t>
            </w:r>
            <w:r w:rsidR="00401BBF" w:rsidRPr="00401BBF">
              <w:t xml:space="preserve">weight </w:t>
            </w:r>
            <w:r w:rsidR="00401BBF">
              <w:t>of items</w:t>
            </w:r>
            <w:r w:rsidR="00797118">
              <w:t>. Smaller units are likely more likely to be sold.</w:t>
            </w:r>
          </w:p>
        </w:tc>
      </w:tr>
      <w:tr w:rsidR="008B2A30" w14:paraId="729BF1D6" w14:textId="2B478B33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5A15F82" w14:textId="77777777" w:rsidR="008B2A30" w:rsidRDefault="008B2A30" w:rsidP="008B2A30">
            <w:pPr>
              <w:ind w:left="0"/>
            </w:pPr>
            <w:proofErr w:type="spellStart"/>
            <w:r w:rsidRPr="00952BC8">
              <w:t>units_per_case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AD9DA63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0.059543</w:t>
            </w:r>
          </w:p>
        </w:tc>
        <w:tc>
          <w:tcPr>
            <w:tcW w:w="937" w:type="dxa"/>
          </w:tcPr>
          <w:p w14:paraId="1F333EF5" w14:textId="64BDE263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72B3F2A6" w14:textId="33F5AFF4" w:rsidR="008B2A30" w:rsidRPr="00952BC8" w:rsidRDefault="00797118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is the number of units per case. </w:t>
            </w:r>
          </w:p>
        </w:tc>
      </w:tr>
      <w:tr w:rsidR="008B2A30" w14:paraId="6236A004" w14:textId="7C70C34F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39991D5" w14:textId="77777777" w:rsidR="008B2A30" w:rsidRDefault="008B2A30" w:rsidP="008B2A30">
            <w:pPr>
              <w:ind w:left="0"/>
            </w:pPr>
            <w:proofErr w:type="spellStart"/>
            <w:r w:rsidRPr="00952BC8">
              <w:t>sales_to_cost_ratio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57C723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0.055446</w:t>
            </w:r>
          </w:p>
        </w:tc>
        <w:tc>
          <w:tcPr>
            <w:tcW w:w="937" w:type="dxa"/>
          </w:tcPr>
          <w:p w14:paraId="68F5A329" w14:textId="63A2CF46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0D01BB64" w14:textId="7214AD3C" w:rsidR="008B2A30" w:rsidRPr="00952BC8" w:rsidRDefault="00797118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This is the substitute for the margins. </w:t>
            </w:r>
          </w:p>
        </w:tc>
      </w:tr>
      <w:tr w:rsidR="008B2A30" w14:paraId="5FE2166A" w14:textId="167EB164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A592D7" w14:textId="77777777" w:rsidR="008B2A30" w:rsidRDefault="008B2A30" w:rsidP="008B2A30">
            <w:pPr>
              <w:ind w:left="0"/>
            </w:pPr>
            <w:proofErr w:type="spellStart"/>
            <w:r w:rsidRPr="00952BC8">
              <w:t>total_children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EFF36B2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0.042192</w:t>
            </w:r>
          </w:p>
        </w:tc>
        <w:tc>
          <w:tcPr>
            <w:tcW w:w="937" w:type="dxa"/>
          </w:tcPr>
          <w:p w14:paraId="27E4FAB0" w14:textId="77F68C10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1567F670" w14:textId="2731E087" w:rsidR="008B2A30" w:rsidRPr="00952BC8" w:rsidRDefault="00797118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total number of children may incur additional purchases as one customer (parent) may represent multiple customers.</w:t>
            </w:r>
          </w:p>
        </w:tc>
      </w:tr>
      <w:tr w:rsidR="008B2A30" w14:paraId="1864D414" w14:textId="5065E780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F82D2D8" w14:textId="77777777" w:rsidR="008B2A30" w:rsidRDefault="008B2A30" w:rsidP="008B2A30">
            <w:pPr>
              <w:ind w:left="0"/>
            </w:pPr>
            <w:proofErr w:type="spellStart"/>
            <w:r w:rsidRPr="00952BC8">
              <w:t>avg_cars_at</w:t>
            </w:r>
            <w:proofErr w:type="spellEnd"/>
            <w:r w:rsidRPr="00952BC8">
              <w:t xml:space="preserve"> home(</w:t>
            </w:r>
            <w:proofErr w:type="spellStart"/>
            <w:r w:rsidRPr="00952BC8">
              <w:t>approx</w:t>
            </w:r>
            <w:proofErr w:type="spellEnd"/>
            <w:r w:rsidRPr="00952BC8">
              <w:t xml:space="preserve">) </w:t>
            </w:r>
          </w:p>
        </w:tc>
        <w:tc>
          <w:tcPr>
            <w:tcW w:w="1395" w:type="dxa"/>
          </w:tcPr>
          <w:p w14:paraId="58DFAFB7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0.034914</w:t>
            </w:r>
          </w:p>
        </w:tc>
        <w:tc>
          <w:tcPr>
            <w:tcW w:w="937" w:type="dxa"/>
          </w:tcPr>
          <w:p w14:paraId="2C079356" w14:textId="486847A2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706EF7E8" w14:textId="71BB8DAB" w:rsidR="008B2A30" w:rsidRPr="00952BC8" w:rsidRDefault="00797118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approximate average number of cars may be a substitute for relative mobility and relative wealth.</w:t>
            </w:r>
          </w:p>
        </w:tc>
      </w:tr>
      <w:tr w:rsidR="008B2A30" w14:paraId="29A59C16" w14:textId="6C297A63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F28B983" w14:textId="77777777" w:rsidR="008B2A30" w:rsidRDefault="008B2A30" w:rsidP="008B2A30">
            <w:pPr>
              <w:ind w:left="0"/>
            </w:pPr>
            <w:proofErr w:type="spellStart"/>
            <w:r w:rsidRPr="00952BC8">
              <w:t>meat_to_total_ratio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861C3E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0.032851</w:t>
            </w:r>
          </w:p>
        </w:tc>
        <w:tc>
          <w:tcPr>
            <w:tcW w:w="937" w:type="dxa"/>
          </w:tcPr>
          <w:p w14:paraId="1722C2A8" w14:textId="6390FB93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0E491297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978A6A6" w14:textId="245AF09E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161B4AF" w14:textId="77777777" w:rsidR="008B2A30" w:rsidRDefault="008B2A30" w:rsidP="008B2A30">
            <w:pPr>
              <w:ind w:left="0"/>
            </w:pPr>
            <w:proofErr w:type="spellStart"/>
            <w:r w:rsidRPr="00952BC8">
              <w:t>num_children_at_home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C5D7C5C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0.025679</w:t>
            </w:r>
          </w:p>
        </w:tc>
        <w:tc>
          <w:tcPr>
            <w:tcW w:w="937" w:type="dxa"/>
          </w:tcPr>
          <w:p w14:paraId="2873413A" w14:textId="4C101B8E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4FCD94FF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B65F897" w14:textId="1CD9CBF0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49DDDE2" w14:textId="77777777" w:rsidR="008B2A30" w:rsidRDefault="008B2A30" w:rsidP="008B2A30">
            <w:pPr>
              <w:ind w:left="0"/>
            </w:pPr>
            <w:proofErr w:type="spellStart"/>
            <w:r w:rsidRPr="00952BC8">
              <w:t>unit_</w:t>
            </w:r>
            <w:proofErr w:type="gramStart"/>
            <w:r w:rsidRPr="00952BC8">
              <w:t>sales</w:t>
            </w:r>
            <w:proofErr w:type="spellEnd"/>
            <w:r w:rsidRPr="00952BC8">
              <w:t>(</w:t>
            </w:r>
            <w:proofErr w:type="gramEnd"/>
            <w:r w:rsidRPr="00952BC8">
              <w:t xml:space="preserve">in millions) </w:t>
            </w:r>
          </w:p>
        </w:tc>
        <w:tc>
          <w:tcPr>
            <w:tcW w:w="1395" w:type="dxa"/>
          </w:tcPr>
          <w:p w14:paraId="77560E0D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0.024489</w:t>
            </w:r>
          </w:p>
        </w:tc>
        <w:tc>
          <w:tcPr>
            <w:tcW w:w="937" w:type="dxa"/>
          </w:tcPr>
          <w:p w14:paraId="7C86EC7C" w14:textId="20FDF8AB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6A716CBC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CC5ADEB" w14:textId="1C654B21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1FE9A09" w14:textId="77777777" w:rsidR="008B2A30" w:rsidRDefault="008B2A30" w:rsidP="008B2A30">
            <w:pPr>
              <w:ind w:left="0"/>
            </w:pPr>
            <w:proofErr w:type="spellStart"/>
            <w:r w:rsidRPr="00952BC8">
              <w:t>gender_M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F683BAA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0.015762</w:t>
            </w:r>
          </w:p>
        </w:tc>
        <w:tc>
          <w:tcPr>
            <w:tcW w:w="937" w:type="dxa"/>
          </w:tcPr>
          <w:p w14:paraId="1D7C831E" w14:textId="4A39890B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74FFFADD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7E618A0" w14:textId="1B47F43D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6ADDCF2" w14:textId="77777777" w:rsidR="008B2A30" w:rsidRDefault="008B2A30" w:rsidP="008B2A30">
            <w:pPr>
              <w:ind w:left="0"/>
            </w:pPr>
            <w:proofErr w:type="spellStart"/>
            <w:r w:rsidRPr="00952BC8">
              <w:t>houseowner_Y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6702222D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0.015488</w:t>
            </w:r>
          </w:p>
        </w:tc>
        <w:tc>
          <w:tcPr>
            <w:tcW w:w="937" w:type="dxa"/>
          </w:tcPr>
          <w:p w14:paraId="510BF958" w14:textId="1C4B4B6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15D">
              <w:rPr>
                <w:color w:val="00B050"/>
                <w:u w:val="single"/>
              </w:rPr>
              <w:t>Yes</w:t>
            </w:r>
          </w:p>
        </w:tc>
        <w:tc>
          <w:tcPr>
            <w:tcW w:w="4818" w:type="dxa"/>
          </w:tcPr>
          <w:p w14:paraId="327176B1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C5D2E8F" w14:textId="45E3366C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14B8AC4" w14:textId="77777777" w:rsidR="008E127E" w:rsidRDefault="008E127E" w:rsidP="008E127E">
            <w:pPr>
              <w:ind w:left="0"/>
            </w:pPr>
            <w:proofErr w:type="spellStart"/>
            <w:r w:rsidRPr="00952BC8">
              <w:t>recyclable_package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A175679" w14:textId="77777777" w:rsidR="008E127E" w:rsidRDefault="008E127E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0.012974</w:t>
            </w:r>
          </w:p>
        </w:tc>
        <w:tc>
          <w:tcPr>
            <w:tcW w:w="937" w:type="dxa"/>
          </w:tcPr>
          <w:p w14:paraId="12942CF8" w14:textId="316AAEBD" w:rsidR="008E127E" w:rsidRP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B2A30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8ABAA12" w14:textId="77777777" w:rsidR="008E127E" w:rsidRPr="00952BC8" w:rsidRDefault="008E127E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D93BE2B" w14:textId="2CA85067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DCFEC2F" w14:textId="77777777" w:rsidR="008B2A30" w:rsidRDefault="008B2A30" w:rsidP="008B2A30">
            <w:pPr>
              <w:ind w:left="0"/>
            </w:pPr>
            <w:proofErr w:type="spellStart"/>
            <w:r w:rsidRPr="00952BC8">
              <w:t>marital_status_S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7CA47E71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0.012926</w:t>
            </w:r>
          </w:p>
        </w:tc>
        <w:tc>
          <w:tcPr>
            <w:tcW w:w="937" w:type="dxa"/>
          </w:tcPr>
          <w:p w14:paraId="3095F696" w14:textId="2C4214BF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0214D6B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543A9C8" w14:textId="28A3DF15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7F3610C" w14:textId="77777777" w:rsidR="008B2A30" w:rsidRDefault="008B2A30" w:rsidP="008B2A30">
            <w:pPr>
              <w:ind w:left="0"/>
            </w:pPr>
            <w:proofErr w:type="spellStart"/>
            <w:r w:rsidRPr="00952BC8">
              <w:t>low_fat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EDED2A4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0.011777</w:t>
            </w:r>
          </w:p>
        </w:tc>
        <w:tc>
          <w:tcPr>
            <w:tcW w:w="937" w:type="dxa"/>
          </w:tcPr>
          <w:p w14:paraId="17FA8423" w14:textId="7E22BDBF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1B200F8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0BB63CA" w14:textId="14DC09DB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D52D14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store_state_OR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02F46C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0.011029</w:t>
            </w:r>
          </w:p>
        </w:tc>
        <w:tc>
          <w:tcPr>
            <w:tcW w:w="937" w:type="dxa"/>
          </w:tcPr>
          <w:p w14:paraId="5EC18AED" w14:textId="15D64AD7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872CF47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24D5116" w14:textId="4786C3E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FEFFCE6" w14:textId="77777777" w:rsidR="008B2A30" w:rsidRDefault="008B2A30" w:rsidP="008B2A30">
            <w:pPr>
              <w:ind w:left="0"/>
            </w:pPr>
            <w:proofErr w:type="spellStart"/>
            <w:r w:rsidRPr="00952BC8">
              <w:t>education_High</w:t>
            </w:r>
            <w:proofErr w:type="spellEnd"/>
            <w:r w:rsidRPr="00952BC8">
              <w:t xml:space="preserve"> School Degree </w:t>
            </w:r>
          </w:p>
        </w:tc>
        <w:tc>
          <w:tcPr>
            <w:tcW w:w="1395" w:type="dxa"/>
          </w:tcPr>
          <w:p w14:paraId="24C5C61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0.010666</w:t>
            </w:r>
          </w:p>
        </w:tc>
        <w:tc>
          <w:tcPr>
            <w:tcW w:w="937" w:type="dxa"/>
          </w:tcPr>
          <w:p w14:paraId="6BAC71B0" w14:textId="5901D6B9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1815C74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5ECB4BD" w14:textId="168B23F9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B2C8A53" w14:textId="77777777" w:rsidR="008B2A30" w:rsidRDefault="008B2A30" w:rsidP="008B2A30">
            <w:pPr>
              <w:ind w:left="0"/>
            </w:pPr>
            <w:proofErr w:type="spellStart"/>
            <w:r w:rsidRPr="00952BC8">
              <w:t>occupation_Skilled</w:t>
            </w:r>
            <w:proofErr w:type="spellEnd"/>
            <w:r w:rsidRPr="00952BC8">
              <w:t xml:space="preserve"> Manual </w:t>
            </w:r>
          </w:p>
        </w:tc>
        <w:tc>
          <w:tcPr>
            <w:tcW w:w="1395" w:type="dxa"/>
          </w:tcPr>
          <w:p w14:paraId="76C385B0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0.010329</w:t>
            </w:r>
          </w:p>
        </w:tc>
        <w:tc>
          <w:tcPr>
            <w:tcW w:w="937" w:type="dxa"/>
          </w:tcPr>
          <w:p w14:paraId="76AEAFA3" w14:textId="36974F06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2EFC2D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B7244ED" w14:textId="7313E6C9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4DE7D9F" w14:textId="77777777" w:rsidR="008B2A30" w:rsidRDefault="008B2A30" w:rsidP="008B2A30">
            <w:pPr>
              <w:ind w:left="0"/>
            </w:pPr>
            <w:proofErr w:type="spellStart"/>
            <w:r w:rsidRPr="00952BC8">
              <w:t>occupation_Manual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685F0C4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0.010317</w:t>
            </w:r>
          </w:p>
        </w:tc>
        <w:tc>
          <w:tcPr>
            <w:tcW w:w="937" w:type="dxa"/>
          </w:tcPr>
          <w:p w14:paraId="3AEAD550" w14:textId="65BF6E85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D899DEF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63DBDF14" w14:textId="037CCFD7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CB1B01" w14:textId="77777777" w:rsidR="008B2A30" w:rsidRDefault="008B2A30" w:rsidP="008B2A30">
            <w:pPr>
              <w:ind w:left="0"/>
            </w:pPr>
            <w:proofErr w:type="spellStart"/>
            <w:r w:rsidRPr="00952BC8">
              <w:t>education_Partial</w:t>
            </w:r>
            <w:proofErr w:type="spellEnd"/>
            <w:r w:rsidRPr="00952BC8">
              <w:t xml:space="preserve"> High School </w:t>
            </w:r>
          </w:p>
        </w:tc>
        <w:tc>
          <w:tcPr>
            <w:tcW w:w="1395" w:type="dxa"/>
          </w:tcPr>
          <w:p w14:paraId="0FD7C637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0.009973</w:t>
            </w:r>
          </w:p>
        </w:tc>
        <w:tc>
          <w:tcPr>
            <w:tcW w:w="937" w:type="dxa"/>
          </w:tcPr>
          <w:p w14:paraId="30E5FBB8" w14:textId="7BFFE03F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63E21CD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8FD6FE0" w14:textId="78A3A63D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09FDD4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6B5B4F4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6AA5D26D" w14:textId="224ABB5D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92D5A29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6C8293CA" w14:textId="1BE8B53B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B99B73" w14:textId="77777777" w:rsidR="008B2A30" w:rsidRDefault="008B2A30" w:rsidP="008B2A30">
            <w:pPr>
              <w:ind w:left="0"/>
            </w:pPr>
            <w:r w:rsidRPr="00952BC8">
              <w:t xml:space="preserve">50K </w:t>
            </w:r>
          </w:p>
        </w:tc>
        <w:tc>
          <w:tcPr>
            <w:tcW w:w="1395" w:type="dxa"/>
          </w:tcPr>
          <w:p w14:paraId="748D51A8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0.009909</w:t>
            </w:r>
          </w:p>
        </w:tc>
        <w:tc>
          <w:tcPr>
            <w:tcW w:w="937" w:type="dxa"/>
          </w:tcPr>
          <w:p w14:paraId="261D7F1B" w14:textId="2802969C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97D6635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F537719" w14:textId="6AC6EDEC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86C8CAA" w14:textId="77777777" w:rsidR="008B2A30" w:rsidRDefault="008B2A30" w:rsidP="008B2A30">
            <w:pPr>
              <w:ind w:left="0"/>
            </w:pPr>
            <w:proofErr w:type="spellStart"/>
            <w:r w:rsidRPr="00952BC8">
              <w:t>food_family_Food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75D3F55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0.009784</w:t>
            </w:r>
          </w:p>
        </w:tc>
        <w:tc>
          <w:tcPr>
            <w:tcW w:w="937" w:type="dxa"/>
          </w:tcPr>
          <w:p w14:paraId="64AEB6F2" w14:textId="06589E84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CA25B70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91F6519" w14:textId="2B9AB653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0CBE0C" w14:textId="77777777" w:rsidR="008B2A30" w:rsidRDefault="008B2A30" w:rsidP="008B2A30">
            <w:pPr>
              <w:ind w:left="0"/>
            </w:pPr>
            <w:proofErr w:type="spellStart"/>
            <w:r w:rsidRPr="00952BC8">
              <w:t>occupation_Professional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3E37C2C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0.009708</w:t>
            </w:r>
          </w:p>
        </w:tc>
        <w:tc>
          <w:tcPr>
            <w:tcW w:w="937" w:type="dxa"/>
          </w:tcPr>
          <w:p w14:paraId="1A24E96D" w14:textId="10C5D824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9515183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841506A" w14:textId="6FB0F3BE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47651A8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5A277F0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631153A4" w14:textId="11019AAC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283A21A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925FABD" w14:textId="3EEEB6C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CB6CBAC" w14:textId="77777777" w:rsidR="008B2A30" w:rsidRDefault="008B2A30" w:rsidP="008B2A30">
            <w:pPr>
              <w:ind w:left="0"/>
            </w:pPr>
            <w:r w:rsidRPr="00952BC8">
              <w:t xml:space="preserve">70K </w:t>
            </w:r>
          </w:p>
        </w:tc>
        <w:tc>
          <w:tcPr>
            <w:tcW w:w="1395" w:type="dxa"/>
          </w:tcPr>
          <w:p w14:paraId="4BB0652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0.009368</w:t>
            </w:r>
          </w:p>
        </w:tc>
        <w:tc>
          <w:tcPr>
            <w:tcW w:w="937" w:type="dxa"/>
          </w:tcPr>
          <w:p w14:paraId="072ECE40" w14:textId="059777CD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6E7E44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28E253E" w14:textId="692EA4FB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110EF83" w14:textId="77777777" w:rsidR="008B2A30" w:rsidRDefault="008B2A30" w:rsidP="008B2A30">
            <w:pPr>
              <w:ind w:left="0"/>
            </w:pPr>
            <w:proofErr w:type="spellStart"/>
            <w:r w:rsidRPr="00952BC8">
              <w:t>member_card_Normal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1C1600A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0.008746</w:t>
            </w:r>
          </w:p>
        </w:tc>
        <w:tc>
          <w:tcPr>
            <w:tcW w:w="937" w:type="dxa"/>
          </w:tcPr>
          <w:p w14:paraId="27AE333E" w14:textId="1EDBB99C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D7C1BCF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0194C37" w14:textId="5D4399E2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2378B8C" w14:textId="77777777" w:rsidR="008B2A30" w:rsidRDefault="008B2A30" w:rsidP="008B2A30">
            <w:pPr>
              <w:ind w:left="0"/>
            </w:pPr>
            <w:proofErr w:type="spellStart"/>
            <w:r w:rsidRPr="00952BC8">
              <w:t>occupation_Management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7F15367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0.008535</w:t>
            </w:r>
          </w:p>
        </w:tc>
        <w:tc>
          <w:tcPr>
            <w:tcW w:w="937" w:type="dxa"/>
          </w:tcPr>
          <w:p w14:paraId="068CDE47" w14:textId="6E6C49BF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5734A19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2634B5C" w14:textId="32EE502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58DC3DA" w14:textId="77777777" w:rsidR="008B2A30" w:rsidRDefault="008B2A30" w:rsidP="008B2A30">
            <w:pPr>
              <w:ind w:left="0"/>
            </w:pPr>
            <w:proofErr w:type="spellStart"/>
            <w:r w:rsidRPr="00952BC8">
              <w:t>food_family_</w:t>
            </w:r>
            <w:proofErr w:type="gramStart"/>
            <w:r w:rsidRPr="00952BC8">
              <w:t>Non</w:t>
            </w:r>
            <w:proofErr w:type="spellEnd"/>
            <w:r w:rsidRPr="00952BC8">
              <w:t>-Consumable</w:t>
            </w:r>
            <w:proofErr w:type="gramEnd"/>
            <w:r w:rsidRPr="00952BC8">
              <w:t xml:space="preserve"> </w:t>
            </w:r>
          </w:p>
        </w:tc>
        <w:tc>
          <w:tcPr>
            <w:tcW w:w="1395" w:type="dxa"/>
          </w:tcPr>
          <w:p w14:paraId="5A9F754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0.008311</w:t>
            </w:r>
          </w:p>
        </w:tc>
        <w:tc>
          <w:tcPr>
            <w:tcW w:w="937" w:type="dxa"/>
          </w:tcPr>
          <w:p w14:paraId="31EA7B7F" w14:textId="4B560771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B852B3F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1D19465" w14:textId="3ED91C9A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64EDA18" w14:textId="77777777" w:rsidR="008B2A30" w:rsidRDefault="008B2A30" w:rsidP="008B2A30">
            <w:pPr>
              <w:ind w:left="0"/>
            </w:pPr>
            <w:proofErr w:type="spellStart"/>
            <w:r w:rsidRPr="00952BC8">
              <w:t>coffee_bar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A11A41C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0.008192</w:t>
            </w:r>
          </w:p>
        </w:tc>
        <w:tc>
          <w:tcPr>
            <w:tcW w:w="937" w:type="dxa"/>
          </w:tcPr>
          <w:p w14:paraId="4147F8D3" w14:textId="3E6858FC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A2B1E95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B8C2461" w14:textId="5340FD6A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36D8CE" w14:textId="77777777" w:rsidR="008B2A30" w:rsidRDefault="008B2A30" w:rsidP="008B2A30">
            <w:pPr>
              <w:ind w:left="0"/>
            </w:pPr>
            <w:proofErr w:type="spellStart"/>
            <w:r w:rsidRPr="00952BC8">
              <w:t>member_card_Golden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328492E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0.008084</w:t>
            </w:r>
          </w:p>
        </w:tc>
        <w:tc>
          <w:tcPr>
            <w:tcW w:w="937" w:type="dxa"/>
          </w:tcPr>
          <w:p w14:paraId="7ECB0DCA" w14:textId="442A9AB5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F46A9B0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557D94E" w14:textId="54E8D181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A5C7FB3" w14:textId="77777777" w:rsidR="008B2A30" w:rsidRDefault="008B2A30" w:rsidP="008B2A30">
            <w:pPr>
              <w:ind w:left="0"/>
            </w:pPr>
            <w:proofErr w:type="spellStart"/>
            <w:r w:rsidRPr="00952BC8">
              <w:t>member_card_Silver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99BB412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0.008034</w:t>
            </w:r>
          </w:p>
        </w:tc>
        <w:tc>
          <w:tcPr>
            <w:tcW w:w="937" w:type="dxa"/>
          </w:tcPr>
          <w:p w14:paraId="0CB87975" w14:textId="317DDF75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2BA126A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8D3370B" w14:textId="37612A1A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63832BF" w14:textId="77777777" w:rsidR="008B2A30" w:rsidRDefault="008B2A30" w:rsidP="008B2A30">
            <w:pPr>
              <w:ind w:left="0"/>
            </w:pPr>
            <w:proofErr w:type="spellStart"/>
            <w:r w:rsidRPr="00952BC8">
              <w:t>video_store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4FF7FB7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0.007726</w:t>
            </w:r>
          </w:p>
        </w:tc>
        <w:tc>
          <w:tcPr>
            <w:tcW w:w="937" w:type="dxa"/>
          </w:tcPr>
          <w:p w14:paraId="67DC7630" w14:textId="44F24CD7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598E6C4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E262225" w14:textId="75D9A3F9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9F3773D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4C323B9F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48C44616" w14:textId="1E7ABCEF" w:rsidR="008B2A30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9747F31" w14:textId="77777777" w:rsidR="008B2A30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241499E" w14:textId="45405ED4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7F8C80C" w14:textId="77777777" w:rsidR="008B2A30" w:rsidRDefault="008B2A30" w:rsidP="008B2A30">
            <w:pPr>
              <w:ind w:left="0"/>
            </w:pPr>
            <w:r w:rsidRPr="00952BC8">
              <w:t xml:space="preserve">90K </w:t>
            </w:r>
          </w:p>
        </w:tc>
        <w:tc>
          <w:tcPr>
            <w:tcW w:w="1395" w:type="dxa"/>
          </w:tcPr>
          <w:p w14:paraId="7E1F4FB2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0.007638</w:t>
            </w:r>
          </w:p>
        </w:tc>
        <w:tc>
          <w:tcPr>
            <w:tcW w:w="937" w:type="dxa"/>
          </w:tcPr>
          <w:p w14:paraId="1C17241C" w14:textId="65AED4B8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182D7A9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95752A5" w14:textId="239856C6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DB1DFE1" w14:textId="77777777" w:rsidR="008B2A30" w:rsidRDefault="008B2A30" w:rsidP="008B2A30">
            <w:pPr>
              <w:ind w:left="0"/>
            </w:pPr>
            <w:proofErr w:type="spellStart"/>
            <w:r w:rsidRPr="00952BC8">
              <w:lastRenderedPageBreak/>
              <w:t>education_Partial</w:t>
            </w:r>
            <w:proofErr w:type="spellEnd"/>
            <w:r w:rsidRPr="00952BC8">
              <w:t xml:space="preserve"> College </w:t>
            </w:r>
          </w:p>
        </w:tc>
        <w:tc>
          <w:tcPr>
            <w:tcW w:w="1395" w:type="dxa"/>
          </w:tcPr>
          <w:p w14:paraId="5BE69E64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0.007030</w:t>
            </w:r>
          </w:p>
        </w:tc>
        <w:tc>
          <w:tcPr>
            <w:tcW w:w="937" w:type="dxa"/>
          </w:tcPr>
          <w:p w14:paraId="74A3E8D7" w14:textId="7F238403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6459E62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4C1FD46" w14:textId="57D9CEC5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0A687E" w14:textId="77777777" w:rsidR="008B2A30" w:rsidRDefault="008B2A30" w:rsidP="008B2A30">
            <w:pPr>
              <w:ind w:left="0"/>
            </w:pPr>
            <w:proofErr w:type="spellStart"/>
            <w:r w:rsidRPr="00952BC8">
              <w:t>sales_country_Mexico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857A0D6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0.007002</w:t>
            </w:r>
          </w:p>
        </w:tc>
        <w:tc>
          <w:tcPr>
            <w:tcW w:w="937" w:type="dxa"/>
          </w:tcPr>
          <w:p w14:paraId="5F92CB3C" w14:textId="108C59E2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9DE4C1C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68E306EE" w14:textId="401AA145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1E1D80" w14:textId="77777777" w:rsidR="008B2A30" w:rsidRDefault="008B2A30" w:rsidP="008B2A30">
            <w:pPr>
              <w:ind w:left="0"/>
            </w:pPr>
            <w:r w:rsidRPr="00952BC8">
              <w:t xml:space="preserve">florist </w:t>
            </w:r>
          </w:p>
        </w:tc>
        <w:tc>
          <w:tcPr>
            <w:tcW w:w="1395" w:type="dxa"/>
          </w:tcPr>
          <w:p w14:paraId="2B5EA4BF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0.006593</w:t>
            </w:r>
          </w:p>
        </w:tc>
        <w:tc>
          <w:tcPr>
            <w:tcW w:w="937" w:type="dxa"/>
          </w:tcPr>
          <w:p w14:paraId="129CB4AB" w14:textId="7360F110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8A99866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EB57CB3" w14:textId="7D487411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88DC69A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store_state_Zacatecas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209029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0.006563</w:t>
            </w:r>
          </w:p>
        </w:tc>
        <w:tc>
          <w:tcPr>
            <w:tcW w:w="937" w:type="dxa"/>
          </w:tcPr>
          <w:p w14:paraId="45A4F3D8" w14:textId="690CFB54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F99A968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191165F0" w14:textId="2504F717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37DC60E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store_state_WA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B23D78F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0.006136</w:t>
            </w:r>
          </w:p>
        </w:tc>
        <w:tc>
          <w:tcPr>
            <w:tcW w:w="937" w:type="dxa"/>
          </w:tcPr>
          <w:p w14:paraId="743B65CF" w14:textId="3212C3EC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A87EDF1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7B5220F" w14:textId="5BC0266B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806B9F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store_state_CA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8AD9EE3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0.005533</w:t>
            </w:r>
          </w:p>
        </w:tc>
        <w:tc>
          <w:tcPr>
            <w:tcW w:w="937" w:type="dxa"/>
          </w:tcPr>
          <w:p w14:paraId="766AE8DC" w14:textId="14F2F89F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58EB7F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B235476" w14:textId="7F34DB3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AE8911C" w14:textId="77777777" w:rsidR="008B2A30" w:rsidRDefault="008B2A30" w:rsidP="008B2A30">
            <w:pPr>
              <w:ind w:left="0"/>
            </w:pPr>
            <w:proofErr w:type="spellStart"/>
            <w:r w:rsidRPr="00952BC8">
              <w:t>prepared_food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713BC16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0.005511</w:t>
            </w:r>
          </w:p>
        </w:tc>
        <w:tc>
          <w:tcPr>
            <w:tcW w:w="937" w:type="dxa"/>
          </w:tcPr>
          <w:p w14:paraId="4AFE1245" w14:textId="4838B4F7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9CBC93E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70810D46" w14:textId="09F422C6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56BFCBF" w14:textId="77777777" w:rsidR="008B2A30" w:rsidRDefault="008B2A30" w:rsidP="008B2A30">
            <w:pPr>
              <w:ind w:left="0"/>
            </w:pPr>
            <w:proofErr w:type="spellStart"/>
            <w:r w:rsidRPr="00952BC8">
              <w:t>salad_bar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ACC08F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0.005409</w:t>
            </w:r>
          </w:p>
        </w:tc>
        <w:tc>
          <w:tcPr>
            <w:tcW w:w="937" w:type="dxa"/>
          </w:tcPr>
          <w:p w14:paraId="447CBF3B" w14:textId="42835354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5E6B1D6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6ABD95F" w14:textId="2E414984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1E727F3" w14:textId="77777777" w:rsidR="008B2A30" w:rsidRDefault="008B2A30" w:rsidP="008B2A30">
            <w:pPr>
              <w:ind w:left="0"/>
            </w:pPr>
            <w:proofErr w:type="spellStart"/>
            <w:r w:rsidRPr="00952BC8">
              <w:t>education_Graduate</w:t>
            </w:r>
            <w:proofErr w:type="spellEnd"/>
            <w:r w:rsidRPr="00952BC8">
              <w:t xml:space="preserve"> Degree </w:t>
            </w:r>
          </w:p>
        </w:tc>
        <w:tc>
          <w:tcPr>
            <w:tcW w:w="1395" w:type="dxa"/>
          </w:tcPr>
          <w:p w14:paraId="3BF44FF2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0.005250</w:t>
            </w:r>
          </w:p>
        </w:tc>
        <w:tc>
          <w:tcPr>
            <w:tcW w:w="937" w:type="dxa"/>
          </w:tcPr>
          <w:p w14:paraId="0C10BDA3" w14:textId="43209110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19AE20A7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68FA1EB0" w14:textId="48275606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BEDEEA" w14:textId="77777777" w:rsidR="008B2A30" w:rsidRDefault="008B2A30" w:rsidP="008B2A30">
            <w:pPr>
              <w:ind w:left="0"/>
            </w:pPr>
            <w:proofErr w:type="spellStart"/>
            <w:r w:rsidRPr="00952BC8">
              <w:t>store_type_Supermarket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A7A82D6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0.005224</w:t>
            </w:r>
          </w:p>
        </w:tc>
        <w:tc>
          <w:tcPr>
            <w:tcW w:w="937" w:type="dxa"/>
          </w:tcPr>
          <w:p w14:paraId="52F75E21" w14:textId="5369DA98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81BF63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16CE8CDC" w14:textId="53C1E4F0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E7822B2" w14:textId="77777777" w:rsidR="008B2A30" w:rsidRDefault="008B2A30" w:rsidP="008B2A30">
            <w:pPr>
              <w:ind w:left="0"/>
            </w:pPr>
            <w:proofErr w:type="spellStart"/>
            <w:r w:rsidRPr="00952BC8">
              <w:t>sales_country_USA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41D801EC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0.005213</w:t>
            </w:r>
          </w:p>
        </w:tc>
        <w:tc>
          <w:tcPr>
            <w:tcW w:w="937" w:type="dxa"/>
          </w:tcPr>
          <w:p w14:paraId="7A1C726D" w14:textId="1EF3D382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078AB2C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1BDB596" w14:textId="404B849C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FE8A66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1C10208E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3F49DDB3" w14:textId="0B05F759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C2B3568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DBCAAB2" w14:textId="10AC9D5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5EC18B4" w14:textId="77777777" w:rsidR="008B2A30" w:rsidRDefault="008B2A30" w:rsidP="008B2A30">
            <w:pPr>
              <w:ind w:left="0"/>
            </w:pPr>
            <w:r w:rsidRPr="00952BC8">
              <w:t xml:space="preserve">150K </w:t>
            </w:r>
          </w:p>
        </w:tc>
        <w:tc>
          <w:tcPr>
            <w:tcW w:w="1395" w:type="dxa"/>
          </w:tcPr>
          <w:p w14:paraId="5D7C89B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0.005082</w:t>
            </w:r>
          </w:p>
        </w:tc>
        <w:tc>
          <w:tcPr>
            <w:tcW w:w="937" w:type="dxa"/>
          </w:tcPr>
          <w:p w14:paraId="79E224D3" w14:textId="7EEED1F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91DD6AC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755E37D" w14:textId="18C14ED1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9ED2763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3A0CC7B3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1AD445EF" w14:textId="2AFAF41D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AF96298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7654BC9" w14:textId="5C4843AC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504F47F" w14:textId="77777777" w:rsidR="008B2A30" w:rsidRDefault="008B2A30" w:rsidP="008B2A30">
            <w:pPr>
              <w:ind w:left="0"/>
            </w:pPr>
            <w:r w:rsidRPr="00952BC8">
              <w:t xml:space="preserve">130K </w:t>
            </w:r>
          </w:p>
        </w:tc>
        <w:tc>
          <w:tcPr>
            <w:tcW w:w="1395" w:type="dxa"/>
          </w:tcPr>
          <w:p w14:paraId="3A248DE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0.004942</w:t>
            </w:r>
          </w:p>
        </w:tc>
        <w:tc>
          <w:tcPr>
            <w:tcW w:w="937" w:type="dxa"/>
          </w:tcPr>
          <w:p w14:paraId="74D6DB04" w14:textId="7873B34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B59113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4E67310" w14:textId="02F79015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192892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04365EFB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3583C2E6" w14:textId="09B2AF13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E5F2235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65D8B2C" w14:textId="52B04E61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7D90947" w14:textId="77777777" w:rsidR="008B2A30" w:rsidRDefault="008B2A30" w:rsidP="008B2A30">
            <w:pPr>
              <w:ind w:left="0"/>
            </w:pPr>
            <w:r w:rsidRPr="00952BC8">
              <w:t xml:space="preserve">110K </w:t>
            </w:r>
          </w:p>
        </w:tc>
        <w:tc>
          <w:tcPr>
            <w:tcW w:w="1395" w:type="dxa"/>
          </w:tcPr>
          <w:p w14:paraId="2C45A1D1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0.004701</w:t>
            </w:r>
          </w:p>
        </w:tc>
        <w:tc>
          <w:tcPr>
            <w:tcW w:w="937" w:type="dxa"/>
          </w:tcPr>
          <w:p w14:paraId="09B4F6BB" w14:textId="26F32992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0BBCB36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4A6E756" w14:textId="4F6FA6A4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DB0CBF5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store_state_Yucatan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28D5FF5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0.004219</w:t>
            </w:r>
          </w:p>
        </w:tc>
        <w:tc>
          <w:tcPr>
            <w:tcW w:w="937" w:type="dxa"/>
          </w:tcPr>
          <w:p w14:paraId="45CEF74D" w14:textId="598E8C52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958BB1F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8E74660" w14:textId="2C0F4A10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05A3F6" w14:textId="77777777" w:rsidR="008B2A30" w:rsidRDefault="008B2A30" w:rsidP="008B2A30">
            <w:pPr>
              <w:ind w:left="0"/>
            </w:pPr>
            <w:proofErr w:type="spellStart"/>
            <w:r w:rsidRPr="00952BC8">
              <w:t>store_type_Gourmet</w:t>
            </w:r>
            <w:proofErr w:type="spellEnd"/>
            <w:r w:rsidRPr="00952BC8">
              <w:t xml:space="preserve"> Supermarket </w:t>
            </w:r>
          </w:p>
        </w:tc>
        <w:tc>
          <w:tcPr>
            <w:tcW w:w="1395" w:type="dxa"/>
          </w:tcPr>
          <w:p w14:paraId="4D6FE66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0.003769</w:t>
            </w:r>
          </w:p>
        </w:tc>
        <w:tc>
          <w:tcPr>
            <w:tcW w:w="937" w:type="dxa"/>
          </w:tcPr>
          <w:p w14:paraId="76B761AE" w14:textId="4CAA0E2A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1990B52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09559C98" w14:textId="47543BE1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B83B0DC" w14:textId="77777777" w:rsidR="008B2A30" w:rsidRDefault="008B2A30" w:rsidP="008B2A30">
            <w:pPr>
              <w:ind w:left="0"/>
            </w:pPr>
            <w:r w:rsidRPr="00952BC8">
              <w:t xml:space="preserve">avg. yearly_income_$150K + </w:t>
            </w:r>
          </w:p>
        </w:tc>
        <w:tc>
          <w:tcPr>
            <w:tcW w:w="1395" w:type="dxa"/>
          </w:tcPr>
          <w:p w14:paraId="4624B58C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0.003287</w:t>
            </w:r>
          </w:p>
        </w:tc>
        <w:tc>
          <w:tcPr>
            <w:tcW w:w="937" w:type="dxa"/>
          </w:tcPr>
          <w:p w14:paraId="3AFE182C" w14:textId="32EE3C12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58A0095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7C2D2C0" w14:textId="1A44FF71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6539CD" w14:textId="77777777" w:rsidR="008B2A30" w:rsidRDefault="008B2A30" w:rsidP="008B2A30">
            <w:pPr>
              <w:ind w:left="0"/>
            </w:pPr>
            <w:proofErr w:type="spellStart"/>
            <w:r w:rsidRPr="00952BC8">
              <w:t>store_type_Mid</w:t>
            </w:r>
            <w:proofErr w:type="spellEnd"/>
            <w:r w:rsidRPr="00952BC8">
              <w:t xml:space="preserve">-Size Grocery </w:t>
            </w:r>
          </w:p>
        </w:tc>
        <w:tc>
          <w:tcPr>
            <w:tcW w:w="1395" w:type="dxa"/>
          </w:tcPr>
          <w:p w14:paraId="2A674B5C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0.003101</w:t>
            </w:r>
          </w:p>
        </w:tc>
        <w:tc>
          <w:tcPr>
            <w:tcW w:w="937" w:type="dxa"/>
          </w:tcPr>
          <w:p w14:paraId="2397A835" w14:textId="78835E12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4084513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44424F0" w14:textId="2C4EDE7E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81BF0C8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store_state_DF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2F10B1D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0.002109</w:t>
            </w:r>
          </w:p>
        </w:tc>
        <w:tc>
          <w:tcPr>
            <w:tcW w:w="937" w:type="dxa"/>
          </w:tcPr>
          <w:p w14:paraId="46F8271E" w14:textId="62BCC914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8BA5386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0B930D2" w14:textId="4F232E05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49D705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store_state_Guerrero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7CCA8765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0.001901</w:t>
            </w:r>
          </w:p>
        </w:tc>
        <w:tc>
          <w:tcPr>
            <w:tcW w:w="937" w:type="dxa"/>
          </w:tcPr>
          <w:p w14:paraId="0A5B7902" w14:textId="7F7AFDDF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13A956B4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72922039" w14:textId="626FE58B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B9296F8" w14:textId="77777777" w:rsidR="008B2A30" w:rsidRDefault="008B2A30" w:rsidP="008B2A30">
            <w:pPr>
              <w:ind w:left="0"/>
            </w:pPr>
            <w:proofErr w:type="spellStart"/>
            <w:r w:rsidRPr="00952BC8">
              <w:t>store_type_Small</w:t>
            </w:r>
            <w:proofErr w:type="spellEnd"/>
            <w:r w:rsidRPr="00952BC8">
              <w:t xml:space="preserve"> Grocery </w:t>
            </w:r>
          </w:p>
        </w:tc>
        <w:tc>
          <w:tcPr>
            <w:tcW w:w="1395" w:type="dxa"/>
          </w:tcPr>
          <w:p w14:paraId="21B6882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0.001693</w:t>
            </w:r>
          </w:p>
        </w:tc>
        <w:tc>
          <w:tcPr>
            <w:tcW w:w="937" w:type="dxa"/>
          </w:tcPr>
          <w:p w14:paraId="4E4519F1" w14:textId="2C6A4CA6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9C60180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0C02E6A" w14:textId="3C347CF1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AEB25A9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store_state_Veracruz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A10C771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0.001573</w:t>
            </w:r>
          </w:p>
        </w:tc>
        <w:tc>
          <w:tcPr>
            <w:tcW w:w="937" w:type="dxa"/>
          </w:tcPr>
          <w:p w14:paraId="5F2E2B08" w14:textId="050B40D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4AA03B1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DEAA6E9" w14:textId="495C647B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7C175B7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store_state_Jalisco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3CDEC2F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0.000418</w:t>
            </w:r>
          </w:p>
        </w:tc>
        <w:tc>
          <w:tcPr>
            <w:tcW w:w="937" w:type="dxa"/>
          </w:tcPr>
          <w:p w14:paraId="6FEA17EE" w14:textId="1BC43FD8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887B1F3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A304064" w14:textId="08C2AD5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11F855" w14:textId="77777777" w:rsidR="008B2A30" w:rsidRDefault="008B2A30" w:rsidP="008B2A30">
            <w:pPr>
              <w:ind w:left="0"/>
            </w:pPr>
            <w:r w:rsidRPr="00952BC8">
              <w:t xml:space="preserve"> </w:t>
            </w:r>
          </w:p>
        </w:tc>
        <w:tc>
          <w:tcPr>
            <w:tcW w:w="1395" w:type="dxa"/>
          </w:tcPr>
          <w:p w14:paraId="2270BDD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feature significance</w:t>
            </w:r>
          </w:p>
        </w:tc>
        <w:tc>
          <w:tcPr>
            <w:tcW w:w="937" w:type="dxa"/>
          </w:tcPr>
          <w:p w14:paraId="0C33C669" w14:textId="52D207FA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F81ACD1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288EB74" w14:textId="1CCF9436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232143" w14:textId="77777777" w:rsidR="008B2A30" w:rsidRDefault="008B2A30" w:rsidP="008B2A30">
            <w:pPr>
              <w:ind w:left="0"/>
            </w:pPr>
            <w:proofErr w:type="spellStart"/>
            <w:r w:rsidRPr="00952BC8">
              <w:t>media_type_labeled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46BFAE27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0.258646</w:t>
            </w:r>
          </w:p>
        </w:tc>
        <w:tc>
          <w:tcPr>
            <w:tcW w:w="937" w:type="dxa"/>
          </w:tcPr>
          <w:p w14:paraId="34A2271C" w14:textId="5E88D8BC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2759DA1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177BCF8" w14:textId="552D044D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9BDA074" w14:textId="77777777" w:rsidR="008B2A30" w:rsidRDefault="008B2A30" w:rsidP="008B2A30">
            <w:pPr>
              <w:ind w:left="0"/>
            </w:pPr>
            <w:r w:rsidRPr="00952BC8">
              <w:t xml:space="preserve">SRP </w:t>
            </w:r>
          </w:p>
        </w:tc>
        <w:tc>
          <w:tcPr>
            <w:tcW w:w="1395" w:type="dxa"/>
          </w:tcPr>
          <w:p w14:paraId="1AC1376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0.069932</w:t>
            </w:r>
          </w:p>
        </w:tc>
        <w:tc>
          <w:tcPr>
            <w:tcW w:w="937" w:type="dxa"/>
          </w:tcPr>
          <w:p w14:paraId="19B25051" w14:textId="42EF991C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B0ADD82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677E303" w14:textId="2AE08E68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999394D" w14:textId="77777777" w:rsidR="008B2A30" w:rsidRDefault="008B2A30" w:rsidP="008B2A30">
            <w:pPr>
              <w:ind w:left="0"/>
            </w:pPr>
            <w:proofErr w:type="spellStart"/>
            <w:r w:rsidRPr="00952BC8">
              <w:t>net_weight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6383C8E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0.068772</w:t>
            </w:r>
          </w:p>
        </w:tc>
        <w:tc>
          <w:tcPr>
            <w:tcW w:w="937" w:type="dxa"/>
          </w:tcPr>
          <w:p w14:paraId="29488CB5" w14:textId="7CD1A7D3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3C3FEE1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A697A8B" w14:textId="1115C213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04CB23F" w14:textId="77777777" w:rsidR="008B2A30" w:rsidRDefault="008B2A30" w:rsidP="008B2A30">
            <w:pPr>
              <w:ind w:left="0"/>
            </w:pPr>
            <w:proofErr w:type="spellStart"/>
            <w:r w:rsidRPr="00952BC8">
              <w:t>units_per_case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795EF1A7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0.059543</w:t>
            </w:r>
          </w:p>
        </w:tc>
        <w:tc>
          <w:tcPr>
            <w:tcW w:w="937" w:type="dxa"/>
          </w:tcPr>
          <w:p w14:paraId="5164A2C2" w14:textId="122055FF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AC31F8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E14DC50" w14:textId="7A9E5D74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8F0F78" w14:textId="77777777" w:rsidR="008B2A30" w:rsidRDefault="008B2A30" w:rsidP="008B2A30">
            <w:pPr>
              <w:ind w:left="0"/>
            </w:pPr>
            <w:proofErr w:type="spellStart"/>
            <w:r w:rsidRPr="00952BC8">
              <w:t>sales_to_cost_ratio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4A515ACA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0.055446</w:t>
            </w:r>
          </w:p>
        </w:tc>
        <w:tc>
          <w:tcPr>
            <w:tcW w:w="937" w:type="dxa"/>
          </w:tcPr>
          <w:p w14:paraId="4397277F" w14:textId="7D8FD35A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874274C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62337CD" w14:textId="0B1467B4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54B63C" w14:textId="77777777" w:rsidR="008B2A30" w:rsidRDefault="008B2A30" w:rsidP="008B2A30">
            <w:pPr>
              <w:ind w:left="0"/>
            </w:pPr>
            <w:proofErr w:type="spellStart"/>
            <w:r w:rsidRPr="00952BC8">
              <w:t>total_children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9E01F72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0.042192</w:t>
            </w:r>
          </w:p>
        </w:tc>
        <w:tc>
          <w:tcPr>
            <w:tcW w:w="937" w:type="dxa"/>
          </w:tcPr>
          <w:p w14:paraId="7194BC49" w14:textId="11AC1AFC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8DB16B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FC22DDF" w14:textId="78045342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0206FB8" w14:textId="77777777" w:rsidR="008B2A30" w:rsidRDefault="008B2A30" w:rsidP="008B2A30">
            <w:pPr>
              <w:ind w:left="0"/>
            </w:pPr>
            <w:proofErr w:type="spellStart"/>
            <w:r w:rsidRPr="00952BC8">
              <w:t>avg_cars_at</w:t>
            </w:r>
            <w:proofErr w:type="spellEnd"/>
            <w:r w:rsidRPr="00952BC8">
              <w:t xml:space="preserve"> home(</w:t>
            </w:r>
            <w:proofErr w:type="spellStart"/>
            <w:r w:rsidRPr="00952BC8">
              <w:t>approx</w:t>
            </w:r>
            <w:proofErr w:type="spellEnd"/>
            <w:r w:rsidRPr="00952BC8">
              <w:t xml:space="preserve">) </w:t>
            </w:r>
          </w:p>
        </w:tc>
        <w:tc>
          <w:tcPr>
            <w:tcW w:w="1395" w:type="dxa"/>
          </w:tcPr>
          <w:p w14:paraId="476A9AD1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0.034914</w:t>
            </w:r>
          </w:p>
        </w:tc>
        <w:tc>
          <w:tcPr>
            <w:tcW w:w="937" w:type="dxa"/>
          </w:tcPr>
          <w:p w14:paraId="3FA42740" w14:textId="1293EF9F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8FAFBD1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9DC4C06" w14:textId="2F9B700C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766BE12" w14:textId="77777777" w:rsidR="008B2A30" w:rsidRDefault="008B2A30" w:rsidP="008B2A30">
            <w:pPr>
              <w:ind w:left="0"/>
            </w:pPr>
            <w:proofErr w:type="spellStart"/>
            <w:r w:rsidRPr="00952BC8">
              <w:t>meat_to_total_ratio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7B968E41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0.032851</w:t>
            </w:r>
          </w:p>
        </w:tc>
        <w:tc>
          <w:tcPr>
            <w:tcW w:w="937" w:type="dxa"/>
          </w:tcPr>
          <w:p w14:paraId="06FBC36E" w14:textId="505C5178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9263E25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17EFBA3" w14:textId="4B2AFDB6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35D581F" w14:textId="77777777" w:rsidR="008B2A30" w:rsidRDefault="008B2A30" w:rsidP="008B2A30">
            <w:pPr>
              <w:ind w:left="0"/>
            </w:pPr>
            <w:proofErr w:type="spellStart"/>
            <w:r w:rsidRPr="00952BC8">
              <w:t>num_children_at_home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F0A8436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0.025679</w:t>
            </w:r>
          </w:p>
        </w:tc>
        <w:tc>
          <w:tcPr>
            <w:tcW w:w="937" w:type="dxa"/>
          </w:tcPr>
          <w:p w14:paraId="21EA41A3" w14:textId="00AE56F8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B541B17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C96DAFA" w14:textId="74A01160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F8864E5" w14:textId="77777777" w:rsidR="008B2A30" w:rsidRDefault="008B2A30" w:rsidP="008B2A30">
            <w:pPr>
              <w:ind w:left="0"/>
            </w:pPr>
            <w:proofErr w:type="spellStart"/>
            <w:r w:rsidRPr="00952BC8">
              <w:t>unit_</w:t>
            </w:r>
            <w:proofErr w:type="gramStart"/>
            <w:r w:rsidRPr="00952BC8">
              <w:t>sales</w:t>
            </w:r>
            <w:proofErr w:type="spellEnd"/>
            <w:r w:rsidRPr="00952BC8">
              <w:t>(</w:t>
            </w:r>
            <w:proofErr w:type="gramEnd"/>
            <w:r w:rsidRPr="00952BC8">
              <w:t xml:space="preserve">in millions) </w:t>
            </w:r>
          </w:p>
        </w:tc>
        <w:tc>
          <w:tcPr>
            <w:tcW w:w="1395" w:type="dxa"/>
          </w:tcPr>
          <w:p w14:paraId="5E93865F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0.024489</w:t>
            </w:r>
          </w:p>
        </w:tc>
        <w:tc>
          <w:tcPr>
            <w:tcW w:w="937" w:type="dxa"/>
          </w:tcPr>
          <w:p w14:paraId="0E9E2656" w14:textId="3B4B0A90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BC78FC7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60B9FE97" w14:textId="71E3A187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5B9B50" w14:textId="77777777" w:rsidR="008B2A30" w:rsidRDefault="008B2A30" w:rsidP="008B2A30">
            <w:pPr>
              <w:ind w:left="0"/>
            </w:pPr>
            <w:proofErr w:type="spellStart"/>
            <w:r w:rsidRPr="00952BC8">
              <w:t>gender_M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F621485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0.015762</w:t>
            </w:r>
          </w:p>
        </w:tc>
        <w:tc>
          <w:tcPr>
            <w:tcW w:w="937" w:type="dxa"/>
          </w:tcPr>
          <w:p w14:paraId="5522C1D3" w14:textId="48E0FF12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4B8A8E3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35203AF" w14:textId="7B33D538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A68E39C" w14:textId="77777777" w:rsidR="008B2A30" w:rsidRDefault="008B2A30" w:rsidP="008B2A30">
            <w:pPr>
              <w:ind w:left="0"/>
            </w:pPr>
            <w:proofErr w:type="spellStart"/>
            <w:r w:rsidRPr="00952BC8">
              <w:t>houseowner_Y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4F0C213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0.015488</w:t>
            </w:r>
          </w:p>
        </w:tc>
        <w:tc>
          <w:tcPr>
            <w:tcW w:w="937" w:type="dxa"/>
          </w:tcPr>
          <w:p w14:paraId="18056499" w14:textId="7AA622C9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E87AD7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72FADC31" w14:textId="0617A73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640D91" w14:textId="77777777" w:rsidR="008B2A30" w:rsidRDefault="008B2A30" w:rsidP="008B2A30">
            <w:pPr>
              <w:ind w:left="0"/>
            </w:pPr>
            <w:proofErr w:type="spellStart"/>
            <w:r w:rsidRPr="00952BC8">
              <w:t>recyclable_package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456947F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0.012974</w:t>
            </w:r>
          </w:p>
        </w:tc>
        <w:tc>
          <w:tcPr>
            <w:tcW w:w="937" w:type="dxa"/>
          </w:tcPr>
          <w:p w14:paraId="355A8216" w14:textId="529183A3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475FCA2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11815208" w14:textId="4D69BA07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DE419C" w14:textId="77777777" w:rsidR="008B2A30" w:rsidRDefault="008B2A30" w:rsidP="008B2A30">
            <w:pPr>
              <w:ind w:left="0"/>
            </w:pPr>
            <w:proofErr w:type="spellStart"/>
            <w:r w:rsidRPr="00952BC8">
              <w:t>marital_status_S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587B040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0.012926</w:t>
            </w:r>
          </w:p>
        </w:tc>
        <w:tc>
          <w:tcPr>
            <w:tcW w:w="937" w:type="dxa"/>
          </w:tcPr>
          <w:p w14:paraId="07A9960A" w14:textId="3373DF8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C127CF3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498204B" w14:textId="1C50716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34BB06" w14:textId="77777777" w:rsidR="008B2A30" w:rsidRDefault="008B2A30" w:rsidP="008B2A30">
            <w:pPr>
              <w:ind w:left="0"/>
            </w:pPr>
            <w:proofErr w:type="spellStart"/>
            <w:r w:rsidRPr="00952BC8">
              <w:t>low_fat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66F79EE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0.011777</w:t>
            </w:r>
          </w:p>
        </w:tc>
        <w:tc>
          <w:tcPr>
            <w:tcW w:w="937" w:type="dxa"/>
          </w:tcPr>
          <w:p w14:paraId="2E20404B" w14:textId="7F540E2B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51AA739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2005473" w14:textId="7A8E21C0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B1BBA4F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store_state_OR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1C7331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0.011029</w:t>
            </w:r>
          </w:p>
        </w:tc>
        <w:tc>
          <w:tcPr>
            <w:tcW w:w="937" w:type="dxa"/>
          </w:tcPr>
          <w:p w14:paraId="486BAB1A" w14:textId="56B081A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9B1C01B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0099D95B" w14:textId="7323A14D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1B477C1" w14:textId="77777777" w:rsidR="008B2A30" w:rsidRDefault="008B2A30" w:rsidP="008B2A30">
            <w:pPr>
              <w:ind w:left="0"/>
            </w:pPr>
            <w:proofErr w:type="spellStart"/>
            <w:r w:rsidRPr="00952BC8">
              <w:t>education_High</w:t>
            </w:r>
            <w:proofErr w:type="spellEnd"/>
            <w:r w:rsidRPr="00952BC8">
              <w:t xml:space="preserve"> School Degree </w:t>
            </w:r>
          </w:p>
        </w:tc>
        <w:tc>
          <w:tcPr>
            <w:tcW w:w="1395" w:type="dxa"/>
          </w:tcPr>
          <w:p w14:paraId="0362CE8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0.010666</w:t>
            </w:r>
          </w:p>
        </w:tc>
        <w:tc>
          <w:tcPr>
            <w:tcW w:w="937" w:type="dxa"/>
          </w:tcPr>
          <w:p w14:paraId="5AA2EFF3" w14:textId="4C6BC601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8EFEA7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75DC4D46" w14:textId="67032C8D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342708" w14:textId="77777777" w:rsidR="008B2A30" w:rsidRDefault="008B2A30" w:rsidP="008B2A30">
            <w:pPr>
              <w:ind w:left="0"/>
            </w:pPr>
            <w:proofErr w:type="spellStart"/>
            <w:r w:rsidRPr="00952BC8">
              <w:t>occupation_Skilled</w:t>
            </w:r>
            <w:proofErr w:type="spellEnd"/>
            <w:r w:rsidRPr="00952BC8">
              <w:t xml:space="preserve"> Manual </w:t>
            </w:r>
          </w:p>
        </w:tc>
        <w:tc>
          <w:tcPr>
            <w:tcW w:w="1395" w:type="dxa"/>
          </w:tcPr>
          <w:p w14:paraId="50CA2438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0.010329</w:t>
            </w:r>
          </w:p>
        </w:tc>
        <w:tc>
          <w:tcPr>
            <w:tcW w:w="937" w:type="dxa"/>
          </w:tcPr>
          <w:p w14:paraId="13EDCEDD" w14:textId="5D97ED60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FD0FC14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65489408" w14:textId="0F6389D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F8D5F2F" w14:textId="77777777" w:rsidR="008B2A30" w:rsidRDefault="008B2A30" w:rsidP="008B2A30">
            <w:pPr>
              <w:ind w:left="0"/>
            </w:pPr>
            <w:proofErr w:type="spellStart"/>
            <w:r w:rsidRPr="00952BC8">
              <w:t>occupation_Manual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D893F2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0.010317</w:t>
            </w:r>
          </w:p>
        </w:tc>
        <w:tc>
          <w:tcPr>
            <w:tcW w:w="937" w:type="dxa"/>
          </w:tcPr>
          <w:p w14:paraId="3170AC34" w14:textId="287A73FD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8AB0F2F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2C7A201" w14:textId="55726C5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C63E115" w14:textId="77777777" w:rsidR="008B2A30" w:rsidRDefault="008B2A30" w:rsidP="008B2A30">
            <w:pPr>
              <w:ind w:left="0"/>
            </w:pPr>
            <w:proofErr w:type="spellStart"/>
            <w:r w:rsidRPr="00952BC8">
              <w:t>education_Partial</w:t>
            </w:r>
            <w:proofErr w:type="spellEnd"/>
            <w:r w:rsidRPr="00952BC8">
              <w:t xml:space="preserve"> High School </w:t>
            </w:r>
          </w:p>
        </w:tc>
        <w:tc>
          <w:tcPr>
            <w:tcW w:w="1395" w:type="dxa"/>
          </w:tcPr>
          <w:p w14:paraId="0EBEA4DE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0.009973</w:t>
            </w:r>
          </w:p>
        </w:tc>
        <w:tc>
          <w:tcPr>
            <w:tcW w:w="937" w:type="dxa"/>
          </w:tcPr>
          <w:p w14:paraId="52296902" w14:textId="7CC06AE7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1B43A60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AF77382" w14:textId="1A3041C1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F9ED388" w14:textId="77777777" w:rsidR="008B2A30" w:rsidRDefault="008B2A30" w:rsidP="008B2A30">
            <w:pPr>
              <w:ind w:left="0"/>
            </w:pPr>
            <w:r w:rsidRPr="00952BC8">
              <w:lastRenderedPageBreak/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0B25FA13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4EB849CC" w14:textId="7CD21062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8574A87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6C134AE" w14:textId="57D2E679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2171C71" w14:textId="77777777" w:rsidR="008B2A30" w:rsidRDefault="008B2A30" w:rsidP="008B2A30">
            <w:pPr>
              <w:ind w:left="0"/>
            </w:pPr>
            <w:r w:rsidRPr="00952BC8">
              <w:t xml:space="preserve">50K </w:t>
            </w:r>
          </w:p>
        </w:tc>
        <w:tc>
          <w:tcPr>
            <w:tcW w:w="1395" w:type="dxa"/>
          </w:tcPr>
          <w:p w14:paraId="1BAAE934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0.009909</w:t>
            </w:r>
          </w:p>
        </w:tc>
        <w:tc>
          <w:tcPr>
            <w:tcW w:w="937" w:type="dxa"/>
          </w:tcPr>
          <w:p w14:paraId="3DB4BFDE" w14:textId="21CB722B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0E08A18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63EABB46" w14:textId="511EA84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D0EA0F2" w14:textId="77777777" w:rsidR="008B2A30" w:rsidRDefault="008B2A30" w:rsidP="008B2A30">
            <w:pPr>
              <w:ind w:left="0"/>
            </w:pPr>
            <w:proofErr w:type="spellStart"/>
            <w:r w:rsidRPr="00952BC8">
              <w:t>food_family_Food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7541446B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0.009784</w:t>
            </w:r>
          </w:p>
        </w:tc>
        <w:tc>
          <w:tcPr>
            <w:tcW w:w="937" w:type="dxa"/>
          </w:tcPr>
          <w:p w14:paraId="358F891F" w14:textId="14E7AB1F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02A019C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741AA00" w14:textId="068C8D66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1F56C1" w14:textId="77777777" w:rsidR="008B2A30" w:rsidRDefault="008B2A30" w:rsidP="008B2A30">
            <w:pPr>
              <w:ind w:left="0"/>
            </w:pPr>
            <w:proofErr w:type="spellStart"/>
            <w:r w:rsidRPr="00952BC8">
              <w:t>occupation_Professional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04FFA4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0.009708</w:t>
            </w:r>
          </w:p>
        </w:tc>
        <w:tc>
          <w:tcPr>
            <w:tcW w:w="937" w:type="dxa"/>
          </w:tcPr>
          <w:p w14:paraId="44CA3A61" w14:textId="169C9364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9193FB8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4B22E60" w14:textId="38AE627E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D236F8E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537B8535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185FE82F" w14:textId="0FCF0F9D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15053DCA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01EF98C" w14:textId="052022D6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2A9F6D7" w14:textId="77777777" w:rsidR="008B2A30" w:rsidRDefault="008B2A30" w:rsidP="008B2A30">
            <w:pPr>
              <w:ind w:left="0"/>
            </w:pPr>
            <w:r w:rsidRPr="00952BC8">
              <w:t xml:space="preserve">70K </w:t>
            </w:r>
          </w:p>
        </w:tc>
        <w:tc>
          <w:tcPr>
            <w:tcW w:w="1395" w:type="dxa"/>
          </w:tcPr>
          <w:p w14:paraId="4D6F410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0.009368</w:t>
            </w:r>
          </w:p>
        </w:tc>
        <w:tc>
          <w:tcPr>
            <w:tcW w:w="937" w:type="dxa"/>
          </w:tcPr>
          <w:p w14:paraId="6BC3421D" w14:textId="1596BAED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CE524EA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EBB68C9" w14:textId="3DC5EF30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F584353" w14:textId="77777777" w:rsidR="008B2A30" w:rsidRDefault="008B2A30" w:rsidP="008B2A30">
            <w:pPr>
              <w:ind w:left="0"/>
            </w:pPr>
            <w:proofErr w:type="spellStart"/>
            <w:r w:rsidRPr="00952BC8">
              <w:t>member_card_Normal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781BD4B0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0.008746</w:t>
            </w:r>
          </w:p>
        </w:tc>
        <w:tc>
          <w:tcPr>
            <w:tcW w:w="937" w:type="dxa"/>
          </w:tcPr>
          <w:p w14:paraId="023C14B1" w14:textId="528DD51D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D75D788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A8026C5" w14:textId="5CDA671A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6AFC2CE" w14:textId="77777777" w:rsidR="008B2A30" w:rsidRDefault="008B2A30" w:rsidP="008B2A30">
            <w:pPr>
              <w:ind w:left="0"/>
            </w:pPr>
            <w:proofErr w:type="spellStart"/>
            <w:r w:rsidRPr="00952BC8">
              <w:t>occupation_Management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FD1463C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0.008535</w:t>
            </w:r>
          </w:p>
        </w:tc>
        <w:tc>
          <w:tcPr>
            <w:tcW w:w="937" w:type="dxa"/>
          </w:tcPr>
          <w:p w14:paraId="529F2F2A" w14:textId="26358A29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41B24376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7B9DDC51" w14:textId="6ED2D8BC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5C052B" w14:textId="77777777" w:rsidR="008B2A30" w:rsidRDefault="008B2A30" w:rsidP="008B2A30">
            <w:pPr>
              <w:ind w:left="0"/>
            </w:pPr>
            <w:proofErr w:type="spellStart"/>
            <w:r w:rsidRPr="00952BC8">
              <w:t>food_family_</w:t>
            </w:r>
            <w:proofErr w:type="gramStart"/>
            <w:r w:rsidRPr="00952BC8">
              <w:t>Non</w:t>
            </w:r>
            <w:proofErr w:type="spellEnd"/>
            <w:r w:rsidRPr="00952BC8">
              <w:t>-Consumable</w:t>
            </w:r>
            <w:proofErr w:type="gramEnd"/>
            <w:r w:rsidRPr="00952BC8">
              <w:t xml:space="preserve"> </w:t>
            </w:r>
          </w:p>
        </w:tc>
        <w:tc>
          <w:tcPr>
            <w:tcW w:w="1395" w:type="dxa"/>
          </w:tcPr>
          <w:p w14:paraId="723F25E6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0.008311</w:t>
            </w:r>
          </w:p>
        </w:tc>
        <w:tc>
          <w:tcPr>
            <w:tcW w:w="937" w:type="dxa"/>
          </w:tcPr>
          <w:p w14:paraId="40934D56" w14:textId="6F020B74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9D1A074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8CD9F91" w14:textId="6A055B3A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21A01B0" w14:textId="77777777" w:rsidR="008B2A30" w:rsidRDefault="008B2A30" w:rsidP="008B2A30">
            <w:pPr>
              <w:ind w:left="0"/>
            </w:pPr>
            <w:proofErr w:type="spellStart"/>
            <w:r w:rsidRPr="00952BC8">
              <w:t>coffee_bar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6ABFBD4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0.008192</w:t>
            </w:r>
          </w:p>
        </w:tc>
        <w:tc>
          <w:tcPr>
            <w:tcW w:w="937" w:type="dxa"/>
          </w:tcPr>
          <w:p w14:paraId="2D344714" w14:textId="3C7E42B3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A89BF25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3053408" w14:textId="4176F10B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36F55CA" w14:textId="77777777" w:rsidR="008B2A30" w:rsidRDefault="008B2A30" w:rsidP="008B2A30">
            <w:pPr>
              <w:ind w:left="0"/>
            </w:pPr>
            <w:proofErr w:type="spellStart"/>
            <w:r w:rsidRPr="00952BC8">
              <w:t>member_card_Golden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413B179A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0.008084</w:t>
            </w:r>
          </w:p>
        </w:tc>
        <w:tc>
          <w:tcPr>
            <w:tcW w:w="937" w:type="dxa"/>
          </w:tcPr>
          <w:p w14:paraId="54BCA850" w14:textId="52D193AF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B09FD7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E3CE75C" w14:textId="194DF9E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A9DC84" w14:textId="77777777" w:rsidR="008B2A30" w:rsidRDefault="008B2A30" w:rsidP="008B2A30">
            <w:pPr>
              <w:ind w:left="0"/>
            </w:pPr>
            <w:proofErr w:type="spellStart"/>
            <w:r w:rsidRPr="00952BC8">
              <w:t>member_card_Silver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47D83F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0.008034</w:t>
            </w:r>
          </w:p>
        </w:tc>
        <w:tc>
          <w:tcPr>
            <w:tcW w:w="937" w:type="dxa"/>
          </w:tcPr>
          <w:p w14:paraId="4E34B227" w14:textId="4D1B856D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F79D34F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173892B" w14:textId="5FAC7236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849095" w14:textId="77777777" w:rsidR="008B2A30" w:rsidRDefault="008B2A30" w:rsidP="008B2A30">
            <w:pPr>
              <w:ind w:left="0"/>
            </w:pPr>
            <w:proofErr w:type="spellStart"/>
            <w:r w:rsidRPr="00952BC8">
              <w:t>video_store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05AB8E02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0.007726</w:t>
            </w:r>
          </w:p>
        </w:tc>
        <w:tc>
          <w:tcPr>
            <w:tcW w:w="937" w:type="dxa"/>
          </w:tcPr>
          <w:p w14:paraId="573DE5AB" w14:textId="33DA932B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5A66CC3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9C54756" w14:textId="0CA76B4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861F110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1069E6BB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3D8E913A" w14:textId="634CBA07" w:rsidR="008B2A30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DCC498F" w14:textId="77777777" w:rsidR="008B2A30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B105873" w14:textId="712EAB98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04E78F2" w14:textId="77777777" w:rsidR="008B2A30" w:rsidRDefault="008B2A30" w:rsidP="008B2A30">
            <w:pPr>
              <w:ind w:left="0"/>
            </w:pPr>
            <w:r w:rsidRPr="00952BC8">
              <w:t xml:space="preserve">90K </w:t>
            </w:r>
          </w:p>
        </w:tc>
        <w:tc>
          <w:tcPr>
            <w:tcW w:w="1395" w:type="dxa"/>
          </w:tcPr>
          <w:p w14:paraId="4D82B96D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0.007638</w:t>
            </w:r>
          </w:p>
        </w:tc>
        <w:tc>
          <w:tcPr>
            <w:tcW w:w="937" w:type="dxa"/>
          </w:tcPr>
          <w:p w14:paraId="66F7D449" w14:textId="11897D7B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679CC59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74949158" w14:textId="29A13BFD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D1E030E" w14:textId="77777777" w:rsidR="008B2A30" w:rsidRDefault="008B2A30" w:rsidP="008B2A30">
            <w:pPr>
              <w:ind w:left="0"/>
            </w:pPr>
            <w:proofErr w:type="spellStart"/>
            <w:r w:rsidRPr="00952BC8">
              <w:t>education_Partial</w:t>
            </w:r>
            <w:proofErr w:type="spellEnd"/>
            <w:r w:rsidRPr="00952BC8">
              <w:t xml:space="preserve"> College </w:t>
            </w:r>
          </w:p>
        </w:tc>
        <w:tc>
          <w:tcPr>
            <w:tcW w:w="1395" w:type="dxa"/>
          </w:tcPr>
          <w:p w14:paraId="7367EA4D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0.007030</w:t>
            </w:r>
          </w:p>
        </w:tc>
        <w:tc>
          <w:tcPr>
            <w:tcW w:w="937" w:type="dxa"/>
          </w:tcPr>
          <w:p w14:paraId="771F2DBA" w14:textId="629F907A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9872198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33429E58" w14:textId="40207F0A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298C31A" w14:textId="77777777" w:rsidR="008B2A30" w:rsidRDefault="008B2A30" w:rsidP="008B2A30">
            <w:pPr>
              <w:ind w:left="0"/>
            </w:pPr>
            <w:proofErr w:type="spellStart"/>
            <w:r w:rsidRPr="00952BC8">
              <w:t>sales_country_Mexico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9815FBD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0.007002</w:t>
            </w:r>
          </w:p>
        </w:tc>
        <w:tc>
          <w:tcPr>
            <w:tcW w:w="937" w:type="dxa"/>
          </w:tcPr>
          <w:p w14:paraId="29F048BF" w14:textId="1E768C63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9B66CA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6143E719" w14:textId="26737AEB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C167CB" w14:textId="77777777" w:rsidR="008B2A30" w:rsidRDefault="008B2A30" w:rsidP="008B2A30">
            <w:pPr>
              <w:ind w:left="0"/>
            </w:pPr>
            <w:r w:rsidRPr="00952BC8">
              <w:t xml:space="preserve">florist </w:t>
            </w:r>
          </w:p>
        </w:tc>
        <w:tc>
          <w:tcPr>
            <w:tcW w:w="1395" w:type="dxa"/>
          </w:tcPr>
          <w:p w14:paraId="1FB797B6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0.006593</w:t>
            </w:r>
          </w:p>
        </w:tc>
        <w:tc>
          <w:tcPr>
            <w:tcW w:w="937" w:type="dxa"/>
          </w:tcPr>
          <w:p w14:paraId="28A2DCA4" w14:textId="44F4734D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73F55F3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28084A7" w14:textId="13D1172F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059CF3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store_state_Zacatecas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4362DB36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0.006563</w:t>
            </w:r>
          </w:p>
        </w:tc>
        <w:tc>
          <w:tcPr>
            <w:tcW w:w="937" w:type="dxa"/>
          </w:tcPr>
          <w:p w14:paraId="49BBF9C2" w14:textId="70F839CB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77319A0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1C2BB13E" w14:textId="75AAE7C3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76DD2EF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store_state_WA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B41F39E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0.006136</w:t>
            </w:r>
          </w:p>
        </w:tc>
        <w:tc>
          <w:tcPr>
            <w:tcW w:w="937" w:type="dxa"/>
          </w:tcPr>
          <w:p w14:paraId="26737ED4" w14:textId="7DCE255E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88A1F79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7811AC51" w14:textId="25E633B5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33B5DE1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store_state_CA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78D7015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0.005533</w:t>
            </w:r>
          </w:p>
        </w:tc>
        <w:tc>
          <w:tcPr>
            <w:tcW w:w="937" w:type="dxa"/>
          </w:tcPr>
          <w:p w14:paraId="10711866" w14:textId="687C7477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B5A7CED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4FE406E" w14:textId="29773F3B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0CA5B2" w14:textId="77777777" w:rsidR="008B2A30" w:rsidRDefault="008B2A30" w:rsidP="008B2A30">
            <w:pPr>
              <w:ind w:left="0"/>
            </w:pPr>
            <w:proofErr w:type="spellStart"/>
            <w:r w:rsidRPr="00952BC8">
              <w:t>prepared_food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53D8AAF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0.005511</w:t>
            </w:r>
          </w:p>
        </w:tc>
        <w:tc>
          <w:tcPr>
            <w:tcW w:w="937" w:type="dxa"/>
          </w:tcPr>
          <w:p w14:paraId="6AF57A0D" w14:textId="098CFA09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EC17793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5C0F247A" w14:textId="3F1524A2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FA822C" w14:textId="77777777" w:rsidR="008B2A30" w:rsidRDefault="008B2A30" w:rsidP="008B2A30">
            <w:pPr>
              <w:ind w:left="0"/>
            </w:pPr>
            <w:proofErr w:type="spellStart"/>
            <w:r w:rsidRPr="00952BC8">
              <w:t>salad_bar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5D608D07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0.005409</w:t>
            </w:r>
          </w:p>
        </w:tc>
        <w:tc>
          <w:tcPr>
            <w:tcW w:w="937" w:type="dxa"/>
          </w:tcPr>
          <w:p w14:paraId="603CCDBE" w14:textId="0060E7F7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92B39B6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908B64D" w14:textId="7A51D34E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F73B7B" w14:textId="77777777" w:rsidR="008B2A30" w:rsidRDefault="008B2A30" w:rsidP="008B2A30">
            <w:pPr>
              <w:ind w:left="0"/>
            </w:pPr>
            <w:proofErr w:type="spellStart"/>
            <w:r w:rsidRPr="00952BC8">
              <w:t>education_Graduate</w:t>
            </w:r>
            <w:proofErr w:type="spellEnd"/>
            <w:r w:rsidRPr="00952BC8">
              <w:t xml:space="preserve"> Degree </w:t>
            </w:r>
          </w:p>
        </w:tc>
        <w:tc>
          <w:tcPr>
            <w:tcW w:w="1395" w:type="dxa"/>
          </w:tcPr>
          <w:p w14:paraId="66B1AB62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0.005250</w:t>
            </w:r>
          </w:p>
        </w:tc>
        <w:tc>
          <w:tcPr>
            <w:tcW w:w="937" w:type="dxa"/>
          </w:tcPr>
          <w:p w14:paraId="0210C7D9" w14:textId="20AFA727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0244F86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0A39C379" w14:textId="7C0B88A4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E4690CB" w14:textId="77777777" w:rsidR="008B2A30" w:rsidRDefault="008B2A30" w:rsidP="008B2A30">
            <w:pPr>
              <w:ind w:left="0"/>
            </w:pPr>
            <w:proofErr w:type="spellStart"/>
            <w:r w:rsidRPr="00952BC8">
              <w:t>store_type_Supermarket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242DC05F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0.005224</w:t>
            </w:r>
          </w:p>
        </w:tc>
        <w:tc>
          <w:tcPr>
            <w:tcW w:w="937" w:type="dxa"/>
          </w:tcPr>
          <w:p w14:paraId="2C631A13" w14:textId="0DAC5465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185E7EC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5DD3C842" w14:textId="691F3BBF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50CACF5" w14:textId="77777777" w:rsidR="008B2A30" w:rsidRDefault="008B2A30" w:rsidP="008B2A30">
            <w:pPr>
              <w:ind w:left="0"/>
            </w:pPr>
            <w:proofErr w:type="spellStart"/>
            <w:r w:rsidRPr="00952BC8">
              <w:t>sales_country_USA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2540F18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0.005213</w:t>
            </w:r>
          </w:p>
        </w:tc>
        <w:tc>
          <w:tcPr>
            <w:tcW w:w="937" w:type="dxa"/>
          </w:tcPr>
          <w:p w14:paraId="2998D4C1" w14:textId="272E64A9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E44079E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5F6F01D" w14:textId="42E5348E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0B68331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14D3A1E8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557D6E8E" w14:textId="39D86330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E1E04AC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AA226D1" w14:textId="10A63991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D66502B" w14:textId="77777777" w:rsidR="008B2A30" w:rsidRDefault="008B2A30" w:rsidP="008B2A30">
            <w:pPr>
              <w:ind w:left="0"/>
            </w:pPr>
            <w:r w:rsidRPr="00952BC8">
              <w:t xml:space="preserve">150K </w:t>
            </w:r>
          </w:p>
        </w:tc>
        <w:tc>
          <w:tcPr>
            <w:tcW w:w="1395" w:type="dxa"/>
          </w:tcPr>
          <w:p w14:paraId="191E4DF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0.005082</w:t>
            </w:r>
          </w:p>
        </w:tc>
        <w:tc>
          <w:tcPr>
            <w:tcW w:w="937" w:type="dxa"/>
          </w:tcPr>
          <w:p w14:paraId="53204203" w14:textId="3D620054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3FB258C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6992059D" w14:textId="64DC5CB3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9B80633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23D2D06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3A0D7923" w14:textId="73B372D3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4DD2DFE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1A181EE" w14:textId="643A69D9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1EE3E17" w14:textId="77777777" w:rsidR="008B2A30" w:rsidRDefault="008B2A30" w:rsidP="008B2A30">
            <w:pPr>
              <w:ind w:left="0"/>
            </w:pPr>
            <w:r w:rsidRPr="00952BC8">
              <w:t xml:space="preserve">130K </w:t>
            </w:r>
          </w:p>
        </w:tc>
        <w:tc>
          <w:tcPr>
            <w:tcW w:w="1395" w:type="dxa"/>
          </w:tcPr>
          <w:p w14:paraId="4BD0BAF7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0.004942</w:t>
            </w:r>
          </w:p>
        </w:tc>
        <w:tc>
          <w:tcPr>
            <w:tcW w:w="937" w:type="dxa"/>
          </w:tcPr>
          <w:p w14:paraId="6B0336BA" w14:textId="46490076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FFB9E59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2DD3B22" w14:textId="62F6811D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C024607" w14:textId="77777777" w:rsidR="008B2A30" w:rsidRDefault="008B2A30" w:rsidP="008B2A30">
            <w:pPr>
              <w:ind w:left="0"/>
            </w:pPr>
            <w:r w:rsidRPr="00952BC8">
              <w:t xml:space="preserve">avg. </w:t>
            </w:r>
            <w:proofErr w:type="spellStart"/>
            <w:r w:rsidRPr="00952BC8">
              <w:t>yearly_income</w:t>
            </w:r>
            <w:proofErr w:type="spellEnd"/>
            <w:r w:rsidRPr="00952BC8">
              <w:t>_</w:t>
            </w:r>
          </w:p>
        </w:tc>
        <w:tc>
          <w:tcPr>
            <w:tcW w:w="1395" w:type="dxa"/>
          </w:tcPr>
          <w:p w14:paraId="0E4547B9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345F1645" w14:textId="79A399C9" w:rsidR="008B2A30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5C42C00" w14:textId="77777777" w:rsidR="008B2A30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38F37359" w14:textId="71D8B624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C32404C" w14:textId="77777777" w:rsidR="008B2A30" w:rsidRDefault="008B2A30" w:rsidP="008B2A30">
            <w:pPr>
              <w:ind w:left="0"/>
            </w:pPr>
            <w:r w:rsidRPr="00952BC8">
              <w:t xml:space="preserve">110K </w:t>
            </w:r>
          </w:p>
        </w:tc>
        <w:tc>
          <w:tcPr>
            <w:tcW w:w="1395" w:type="dxa"/>
          </w:tcPr>
          <w:p w14:paraId="3ED97F3F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0.004701</w:t>
            </w:r>
          </w:p>
        </w:tc>
        <w:tc>
          <w:tcPr>
            <w:tcW w:w="937" w:type="dxa"/>
          </w:tcPr>
          <w:p w14:paraId="1DED5F9D" w14:textId="144FBBF1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21D0817C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0512F71" w14:textId="57043601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E9CE08A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store_state_Yucatan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135F0BB7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0.004219</w:t>
            </w:r>
          </w:p>
        </w:tc>
        <w:tc>
          <w:tcPr>
            <w:tcW w:w="937" w:type="dxa"/>
          </w:tcPr>
          <w:p w14:paraId="7939C74F" w14:textId="51E9D335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798BAE6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4D762AFE" w14:textId="1946F109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95D23A" w14:textId="77777777" w:rsidR="008B2A30" w:rsidRDefault="008B2A30" w:rsidP="008B2A30">
            <w:pPr>
              <w:ind w:left="0"/>
            </w:pPr>
            <w:proofErr w:type="spellStart"/>
            <w:r w:rsidRPr="00952BC8">
              <w:t>store_type_Gourmet</w:t>
            </w:r>
            <w:proofErr w:type="spellEnd"/>
            <w:r w:rsidRPr="00952BC8">
              <w:t xml:space="preserve"> Supermarket </w:t>
            </w:r>
          </w:p>
        </w:tc>
        <w:tc>
          <w:tcPr>
            <w:tcW w:w="1395" w:type="dxa"/>
          </w:tcPr>
          <w:p w14:paraId="5FAEBC2E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0.003769</w:t>
            </w:r>
          </w:p>
        </w:tc>
        <w:tc>
          <w:tcPr>
            <w:tcW w:w="937" w:type="dxa"/>
          </w:tcPr>
          <w:p w14:paraId="6FE00814" w14:textId="12587D1C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19993D3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74044026" w14:textId="0BC8F047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5C3CE5" w14:textId="77777777" w:rsidR="008B2A30" w:rsidRDefault="008B2A30" w:rsidP="008B2A30">
            <w:pPr>
              <w:ind w:left="0"/>
            </w:pPr>
            <w:r w:rsidRPr="00952BC8">
              <w:t xml:space="preserve">avg. yearly_income_$150K + </w:t>
            </w:r>
          </w:p>
        </w:tc>
        <w:tc>
          <w:tcPr>
            <w:tcW w:w="1395" w:type="dxa"/>
          </w:tcPr>
          <w:p w14:paraId="7299093C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0.003287</w:t>
            </w:r>
          </w:p>
        </w:tc>
        <w:tc>
          <w:tcPr>
            <w:tcW w:w="937" w:type="dxa"/>
          </w:tcPr>
          <w:p w14:paraId="04435C2B" w14:textId="67C46161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6B6997A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188FECA9" w14:textId="162AB451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21DEDA9" w14:textId="77777777" w:rsidR="008B2A30" w:rsidRDefault="008B2A30" w:rsidP="008B2A30">
            <w:pPr>
              <w:ind w:left="0"/>
            </w:pPr>
            <w:proofErr w:type="spellStart"/>
            <w:r w:rsidRPr="00952BC8">
              <w:t>store_type_Mid</w:t>
            </w:r>
            <w:proofErr w:type="spellEnd"/>
            <w:r w:rsidRPr="00952BC8">
              <w:t xml:space="preserve">-Size Grocery </w:t>
            </w:r>
          </w:p>
        </w:tc>
        <w:tc>
          <w:tcPr>
            <w:tcW w:w="1395" w:type="dxa"/>
          </w:tcPr>
          <w:p w14:paraId="31334FFA" w14:textId="77777777" w:rsidR="008B2A30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BC8">
              <w:t>0.003101</w:t>
            </w:r>
          </w:p>
        </w:tc>
        <w:tc>
          <w:tcPr>
            <w:tcW w:w="937" w:type="dxa"/>
          </w:tcPr>
          <w:p w14:paraId="03014A59" w14:textId="73D8A7A4" w:rsidR="008B2A30" w:rsidRPr="00952BC8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7F54367A" w14:textId="77777777" w:rsidR="008B2A30" w:rsidRPr="00952BC8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4FA027A7" w14:textId="5CBAE938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76C3C4" w14:textId="77777777" w:rsidR="008B2A30" w:rsidRDefault="008B2A30" w:rsidP="008B2A30">
            <w:pPr>
              <w:ind w:left="0"/>
            </w:pPr>
            <w:proofErr w:type="spellStart"/>
            <w:r w:rsidRPr="00952BC8">
              <w:t>store_state_DF</w:t>
            </w:r>
            <w:proofErr w:type="spellEnd"/>
            <w:r w:rsidRPr="00952BC8">
              <w:t xml:space="preserve"> </w:t>
            </w:r>
          </w:p>
        </w:tc>
        <w:tc>
          <w:tcPr>
            <w:tcW w:w="1395" w:type="dxa"/>
          </w:tcPr>
          <w:p w14:paraId="3B413522" w14:textId="77777777" w:rsidR="008B2A30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2BC8">
              <w:t>0.002109</w:t>
            </w:r>
          </w:p>
        </w:tc>
        <w:tc>
          <w:tcPr>
            <w:tcW w:w="937" w:type="dxa"/>
          </w:tcPr>
          <w:p w14:paraId="53B8072D" w14:textId="59A443E0" w:rsidR="008B2A30" w:rsidRPr="00952BC8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0991EFC6" w14:textId="77777777" w:rsidR="008B2A30" w:rsidRPr="00952BC8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0DC74456" w14:textId="3EA83E05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1E0463" w14:textId="77777777" w:rsidR="008B2A30" w:rsidRPr="00952BC8" w:rsidRDefault="008B2A30" w:rsidP="008B2A30">
            <w:pPr>
              <w:ind w:left="0"/>
            </w:pPr>
            <w:proofErr w:type="spellStart"/>
            <w:r w:rsidRPr="0043526F">
              <w:t>tore_state_Guerrero</w:t>
            </w:r>
            <w:proofErr w:type="spellEnd"/>
            <w:r w:rsidRPr="0043526F">
              <w:t xml:space="preserve"> </w:t>
            </w:r>
          </w:p>
        </w:tc>
        <w:tc>
          <w:tcPr>
            <w:tcW w:w="1395" w:type="dxa"/>
          </w:tcPr>
          <w:p w14:paraId="709B382F" w14:textId="77777777" w:rsidR="008B2A30" w:rsidRPr="00952BC8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26F">
              <w:t>0.001901</w:t>
            </w:r>
          </w:p>
        </w:tc>
        <w:tc>
          <w:tcPr>
            <w:tcW w:w="937" w:type="dxa"/>
          </w:tcPr>
          <w:p w14:paraId="29F7EACB" w14:textId="0DCCC79D" w:rsidR="008B2A30" w:rsidRPr="0043526F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57601D68" w14:textId="77777777" w:rsidR="008B2A30" w:rsidRPr="0043526F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12961407" w14:textId="1D550596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0954207" w14:textId="77777777" w:rsidR="008B2A30" w:rsidRPr="00952BC8" w:rsidRDefault="008B2A30" w:rsidP="008B2A30">
            <w:pPr>
              <w:ind w:left="0"/>
            </w:pPr>
            <w:proofErr w:type="spellStart"/>
            <w:r w:rsidRPr="0043526F">
              <w:t>store_type_Small</w:t>
            </w:r>
            <w:proofErr w:type="spellEnd"/>
            <w:r w:rsidRPr="0043526F">
              <w:t xml:space="preserve"> Grocery </w:t>
            </w:r>
          </w:p>
        </w:tc>
        <w:tc>
          <w:tcPr>
            <w:tcW w:w="1395" w:type="dxa"/>
          </w:tcPr>
          <w:p w14:paraId="6912D584" w14:textId="77777777" w:rsidR="008B2A30" w:rsidRPr="00952BC8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26F">
              <w:t>0.001693</w:t>
            </w:r>
          </w:p>
        </w:tc>
        <w:tc>
          <w:tcPr>
            <w:tcW w:w="937" w:type="dxa"/>
          </w:tcPr>
          <w:p w14:paraId="769F0161" w14:textId="04128058" w:rsidR="008B2A30" w:rsidRPr="0043526F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1C4070F" w14:textId="77777777" w:rsidR="008B2A30" w:rsidRPr="0043526F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2A30" w14:paraId="2D2AF034" w14:textId="384FB3CD" w:rsidTr="008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8B19AD" w14:textId="77777777" w:rsidR="008B2A30" w:rsidRPr="00952BC8" w:rsidRDefault="008B2A30" w:rsidP="008B2A30">
            <w:pPr>
              <w:ind w:left="0"/>
            </w:pPr>
            <w:proofErr w:type="spellStart"/>
            <w:r w:rsidRPr="0043526F">
              <w:t>store_state_Veracruz</w:t>
            </w:r>
            <w:proofErr w:type="spellEnd"/>
            <w:r w:rsidRPr="0043526F">
              <w:t xml:space="preserve"> </w:t>
            </w:r>
          </w:p>
        </w:tc>
        <w:tc>
          <w:tcPr>
            <w:tcW w:w="1395" w:type="dxa"/>
          </w:tcPr>
          <w:p w14:paraId="4D64C01D" w14:textId="77777777" w:rsidR="008B2A30" w:rsidRPr="00952BC8" w:rsidRDefault="008B2A30" w:rsidP="008B2A30">
            <w:pPr>
              <w:ind w:left="0" w:firstLin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26F">
              <w:t>0.001573</w:t>
            </w:r>
          </w:p>
        </w:tc>
        <w:tc>
          <w:tcPr>
            <w:tcW w:w="937" w:type="dxa"/>
          </w:tcPr>
          <w:p w14:paraId="4D0411A9" w14:textId="54D26D2F" w:rsidR="008B2A30" w:rsidRPr="0043526F" w:rsidRDefault="008B2A30" w:rsidP="008B2A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64B181C8" w14:textId="77777777" w:rsidR="008B2A30" w:rsidRPr="0043526F" w:rsidRDefault="008B2A30" w:rsidP="008B2A30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2A30" w14:paraId="2AD9E199" w14:textId="08CCCC59" w:rsidTr="008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34DC24C" w14:textId="77777777" w:rsidR="008B2A30" w:rsidRPr="00952BC8" w:rsidRDefault="008B2A30" w:rsidP="008B2A30">
            <w:pPr>
              <w:ind w:left="0"/>
            </w:pPr>
            <w:proofErr w:type="spellStart"/>
            <w:r w:rsidRPr="0043526F">
              <w:t>store_state_Jalisco</w:t>
            </w:r>
            <w:proofErr w:type="spellEnd"/>
            <w:r w:rsidRPr="0043526F">
              <w:t xml:space="preserve"> </w:t>
            </w:r>
          </w:p>
        </w:tc>
        <w:tc>
          <w:tcPr>
            <w:tcW w:w="1395" w:type="dxa"/>
          </w:tcPr>
          <w:p w14:paraId="3923BB6C" w14:textId="77777777" w:rsidR="008B2A30" w:rsidRPr="00952BC8" w:rsidRDefault="008B2A30" w:rsidP="008B2A30">
            <w:pPr>
              <w:ind w:left="0" w:firstLin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26F">
              <w:t>0.000418</w:t>
            </w:r>
          </w:p>
        </w:tc>
        <w:tc>
          <w:tcPr>
            <w:tcW w:w="937" w:type="dxa"/>
          </w:tcPr>
          <w:p w14:paraId="4BCD910B" w14:textId="27B38D46" w:rsidR="008B2A30" w:rsidRPr="0043526F" w:rsidRDefault="008B2A30" w:rsidP="008B2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12D">
              <w:rPr>
                <w:b/>
                <w:bCs/>
                <w:color w:val="FF0000"/>
              </w:rPr>
              <w:t>No</w:t>
            </w:r>
          </w:p>
        </w:tc>
        <w:tc>
          <w:tcPr>
            <w:tcW w:w="4818" w:type="dxa"/>
          </w:tcPr>
          <w:p w14:paraId="33C81B05" w14:textId="77777777" w:rsidR="008B2A30" w:rsidRPr="0043526F" w:rsidRDefault="008B2A30" w:rsidP="008B2A30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06DF64" w14:textId="77777777" w:rsidR="008E127E" w:rsidRPr="008E127E" w:rsidRDefault="008E127E" w:rsidP="008E127E">
      <w:pPr>
        <w:ind w:left="0"/>
        <w:rPr>
          <w:b/>
          <w:bCs/>
        </w:rPr>
      </w:pPr>
    </w:p>
    <w:sectPr w:rsidR="008E127E" w:rsidRPr="008E127E" w:rsidSect="005605BC">
      <w:headerReference w:type="default" r:id="rId8"/>
      <w:footerReference w:type="default" r:id="rId9"/>
      <w:pgSz w:w="12240" w:h="15840"/>
      <w:pgMar w:top="1440" w:right="1440" w:bottom="1440" w:left="1440" w:header="576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C0E68" w14:textId="77777777" w:rsidR="008A4ED6" w:rsidRDefault="008A4ED6">
      <w:r>
        <w:separator/>
      </w:r>
    </w:p>
  </w:endnote>
  <w:endnote w:type="continuationSeparator" w:id="0">
    <w:p w14:paraId="5B2CFB9B" w14:textId="77777777" w:rsidR="008A4ED6" w:rsidRDefault="008A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2175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2C8BF4" w14:textId="77777777" w:rsidR="005605BC" w:rsidRDefault="005605B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0205E1" w14:textId="77777777" w:rsidR="005605BC" w:rsidRDefault="00560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448E6" w14:textId="77777777" w:rsidR="008A4ED6" w:rsidRDefault="008A4ED6">
      <w:r>
        <w:separator/>
      </w:r>
    </w:p>
  </w:footnote>
  <w:footnote w:type="continuationSeparator" w:id="0">
    <w:p w14:paraId="5A470A78" w14:textId="77777777" w:rsidR="008A4ED6" w:rsidRDefault="008A4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F1517" w14:textId="77777777" w:rsidR="003772B5" w:rsidRDefault="005605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/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AFA9FDA" wp14:editId="6BD341F6">
          <wp:simplePos x="0" y="0"/>
          <wp:positionH relativeFrom="column">
            <wp:posOffset>4882731</wp:posOffset>
          </wp:positionH>
          <wp:positionV relativeFrom="paragraph">
            <wp:posOffset>-356187</wp:posOffset>
          </wp:positionV>
          <wp:extent cx="4552950" cy="34290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 rotWithShape="1">
                  <a:blip r:embed="rId1"/>
                  <a:srcRect l="52705" t="4152" r="-21917" b="91819"/>
                  <a:stretch/>
                </pic:blipFill>
                <pic:spPr bwMode="auto">
                  <a:xfrm>
                    <a:off x="0" y="0"/>
                    <a:ext cx="4552950" cy="342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18D5">
      <w:rPr>
        <w:noProof/>
      </w:rPr>
      <w:drawing>
        <wp:anchor distT="0" distB="0" distL="0" distR="0" simplePos="0" relativeHeight="251661312" behindDoc="1" locked="0" layoutInCell="1" hidden="0" allowOverlap="1" wp14:anchorId="22967D6B" wp14:editId="02563FE0">
          <wp:simplePos x="0" y="0"/>
          <wp:positionH relativeFrom="page">
            <wp:posOffset>0</wp:posOffset>
          </wp:positionH>
          <wp:positionV relativeFrom="paragraph">
            <wp:posOffset>-283845</wp:posOffset>
          </wp:positionV>
          <wp:extent cx="2786332" cy="293281"/>
          <wp:effectExtent l="0" t="0" r="0" b="0"/>
          <wp:wrapNone/>
          <wp:docPr id="2" name="image1.jpg" descr="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Text&#10;&#10;Description automatically generated with medium confidence"/>
                  <pic:cNvPicPr preferRelativeResize="0"/>
                </pic:nvPicPr>
                <pic:blipFill rotWithShape="1">
                  <a:blip r:embed="rId1"/>
                  <a:srcRect l="3620" t="4444" r="54020" b="92110"/>
                  <a:stretch/>
                </pic:blipFill>
                <pic:spPr bwMode="auto">
                  <a:xfrm>
                    <a:off x="0" y="0"/>
                    <a:ext cx="2786441" cy="2932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44B7B"/>
    <w:multiLevelType w:val="multilevel"/>
    <w:tmpl w:val="DDC459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5415E"/>
    <w:multiLevelType w:val="multilevel"/>
    <w:tmpl w:val="509CE76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740000"/>
    <w:multiLevelType w:val="hybridMultilevel"/>
    <w:tmpl w:val="4DA074D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8E1332"/>
    <w:multiLevelType w:val="multilevel"/>
    <w:tmpl w:val="65386E42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7C370D2"/>
    <w:multiLevelType w:val="multilevel"/>
    <w:tmpl w:val="1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17D2900"/>
    <w:multiLevelType w:val="multilevel"/>
    <w:tmpl w:val="21DC3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6542D"/>
    <w:multiLevelType w:val="multilevel"/>
    <w:tmpl w:val="01ACA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05B36"/>
    <w:multiLevelType w:val="multilevel"/>
    <w:tmpl w:val="F21A6F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E20330"/>
    <w:multiLevelType w:val="multilevel"/>
    <w:tmpl w:val="F2320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BF06B5"/>
    <w:multiLevelType w:val="multilevel"/>
    <w:tmpl w:val="0F50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F02BB"/>
    <w:multiLevelType w:val="multilevel"/>
    <w:tmpl w:val="DB06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519156">
    <w:abstractNumId w:val="2"/>
  </w:num>
  <w:num w:numId="2" w16cid:durableId="1037968417">
    <w:abstractNumId w:val="3"/>
  </w:num>
  <w:num w:numId="3" w16cid:durableId="837041737">
    <w:abstractNumId w:val="4"/>
  </w:num>
  <w:num w:numId="4" w16cid:durableId="950207214">
    <w:abstractNumId w:val="1"/>
  </w:num>
  <w:num w:numId="5" w16cid:durableId="890265775">
    <w:abstractNumId w:val="3"/>
  </w:num>
  <w:num w:numId="6" w16cid:durableId="1890654517">
    <w:abstractNumId w:val="10"/>
  </w:num>
  <w:num w:numId="7" w16cid:durableId="1206794600">
    <w:abstractNumId w:val="9"/>
  </w:num>
  <w:num w:numId="8" w16cid:durableId="288977664">
    <w:abstractNumId w:val="6"/>
  </w:num>
  <w:num w:numId="9" w16cid:durableId="499007747">
    <w:abstractNumId w:val="5"/>
  </w:num>
  <w:num w:numId="10" w16cid:durableId="1085305857">
    <w:abstractNumId w:val="0"/>
  </w:num>
  <w:num w:numId="11" w16cid:durableId="250553123">
    <w:abstractNumId w:val="8"/>
  </w:num>
  <w:num w:numId="12" w16cid:durableId="852184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27E"/>
    <w:rsid w:val="000423B3"/>
    <w:rsid w:val="0008218D"/>
    <w:rsid w:val="00141DFB"/>
    <w:rsid w:val="00146913"/>
    <w:rsid w:val="00152104"/>
    <w:rsid w:val="001642AD"/>
    <w:rsid w:val="001B37F1"/>
    <w:rsid w:val="00202BEB"/>
    <w:rsid w:val="0020385B"/>
    <w:rsid w:val="00297CB9"/>
    <w:rsid w:val="002B6BFD"/>
    <w:rsid w:val="00306FAB"/>
    <w:rsid w:val="003351EE"/>
    <w:rsid w:val="003772B5"/>
    <w:rsid w:val="003F6AED"/>
    <w:rsid w:val="00401BBF"/>
    <w:rsid w:val="004572C4"/>
    <w:rsid w:val="004A4AD6"/>
    <w:rsid w:val="004C1082"/>
    <w:rsid w:val="00532EBF"/>
    <w:rsid w:val="005605BC"/>
    <w:rsid w:val="005718F9"/>
    <w:rsid w:val="00591714"/>
    <w:rsid w:val="005D6394"/>
    <w:rsid w:val="0060387E"/>
    <w:rsid w:val="006F1964"/>
    <w:rsid w:val="0079297F"/>
    <w:rsid w:val="00797118"/>
    <w:rsid w:val="007B3705"/>
    <w:rsid w:val="007F7322"/>
    <w:rsid w:val="00822E8A"/>
    <w:rsid w:val="008A4ED6"/>
    <w:rsid w:val="008B2A30"/>
    <w:rsid w:val="008D3315"/>
    <w:rsid w:val="008E127E"/>
    <w:rsid w:val="008E3EF9"/>
    <w:rsid w:val="009E60A9"/>
    <w:rsid w:val="009F58FA"/>
    <w:rsid w:val="00A4157C"/>
    <w:rsid w:val="00A905E3"/>
    <w:rsid w:val="00AC415D"/>
    <w:rsid w:val="00B12BE3"/>
    <w:rsid w:val="00B618D5"/>
    <w:rsid w:val="00BC3D3B"/>
    <w:rsid w:val="00C07E04"/>
    <w:rsid w:val="00C60CEE"/>
    <w:rsid w:val="00CB6E59"/>
    <w:rsid w:val="00CD1F3E"/>
    <w:rsid w:val="00D1037B"/>
    <w:rsid w:val="00D331AF"/>
    <w:rsid w:val="00D51F9C"/>
    <w:rsid w:val="00D87A66"/>
    <w:rsid w:val="00E15E56"/>
    <w:rsid w:val="00F8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0020C"/>
  <w15:docId w15:val="{CCED3CA7-537F-40FC-8ADB-8FE7A340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CA" w:bidi="ar-SA"/>
      </w:rPr>
    </w:rPrDefault>
    <w:pPrDefault>
      <w:pPr>
        <w:tabs>
          <w:tab w:val="left" w:pos="270"/>
        </w:tabs>
        <w:ind w:left="10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uiPriority w:val="9"/>
    <w:qFormat/>
    <w:rsid w:val="009E60A9"/>
    <w:pPr>
      <w:numPr>
        <w:numId w:val="4"/>
      </w:numPr>
      <w:outlineLvl w:val="0"/>
    </w:pPr>
    <w:rPr>
      <w:b/>
      <w:bCs/>
      <w:vanish/>
      <w:color w:val="FF0000"/>
      <w:sz w:val="30"/>
      <w:szCs w:val="30"/>
    </w:rPr>
  </w:style>
  <w:style w:type="paragraph" w:styleId="Heading2">
    <w:name w:val="heading 2"/>
    <w:basedOn w:val="ListParagraph"/>
    <w:next w:val="Normal"/>
    <w:uiPriority w:val="9"/>
    <w:unhideWhenUsed/>
    <w:qFormat/>
    <w:rsid w:val="00D331AF"/>
    <w:pPr>
      <w:numPr>
        <w:ilvl w:val="1"/>
        <w:numId w:val="4"/>
      </w:numPr>
      <w:outlineLvl w:val="1"/>
    </w:pPr>
    <w:rPr>
      <w:b/>
      <w:bCs/>
      <w:color w:val="5D6771"/>
      <w:sz w:val="24"/>
      <w:szCs w:val="24"/>
    </w:rPr>
  </w:style>
  <w:style w:type="paragraph" w:styleId="Heading3">
    <w:name w:val="heading 3"/>
    <w:basedOn w:val="ListParagraph"/>
    <w:next w:val="Normal"/>
    <w:uiPriority w:val="9"/>
    <w:unhideWhenUsed/>
    <w:qFormat/>
    <w:rsid w:val="00D51F9C"/>
    <w:pPr>
      <w:numPr>
        <w:ilvl w:val="2"/>
        <w:numId w:val="4"/>
      </w:numPr>
      <w:outlineLvl w:val="2"/>
    </w:pPr>
    <w:rPr>
      <w:b/>
      <w:bCs/>
      <w:sz w:val="22"/>
      <w:szCs w:val="22"/>
    </w:rPr>
  </w:style>
  <w:style w:type="paragraph" w:styleId="Heading4">
    <w:name w:val="heading 4"/>
    <w:basedOn w:val="ListParagraph"/>
    <w:next w:val="Normal"/>
    <w:uiPriority w:val="9"/>
    <w:unhideWhenUsed/>
    <w:qFormat/>
    <w:rsid w:val="00D51F9C"/>
    <w:pPr>
      <w:numPr>
        <w:ilvl w:val="3"/>
        <w:numId w:val="4"/>
      </w:numPr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jc w:val="center"/>
    </w:pPr>
    <w:rPr>
      <w:b/>
      <w:i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1B37F1"/>
    <w:pPr>
      <w:tabs>
        <w:tab w:val="clear" w:pos="27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7F1"/>
  </w:style>
  <w:style w:type="paragraph" w:styleId="Footer">
    <w:name w:val="footer"/>
    <w:basedOn w:val="Normal"/>
    <w:link w:val="FooterChar"/>
    <w:uiPriority w:val="99"/>
    <w:unhideWhenUsed/>
    <w:rsid w:val="001B37F1"/>
    <w:pPr>
      <w:tabs>
        <w:tab w:val="clear" w:pos="27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7F1"/>
  </w:style>
  <w:style w:type="table" w:styleId="TableGrid">
    <w:name w:val="Table Grid"/>
    <w:basedOn w:val="TableNormal"/>
    <w:uiPriority w:val="39"/>
    <w:rsid w:val="001B3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6B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BF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5718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CD1F3E"/>
    <w:pPr>
      <w:ind w:left="720"/>
      <w:contextualSpacing/>
    </w:pPr>
  </w:style>
  <w:style w:type="paragraph" w:customStyle="1" w:styleId="paragraph">
    <w:name w:val="paragraph"/>
    <w:basedOn w:val="Normal"/>
    <w:rsid w:val="009E60A9"/>
    <w:pPr>
      <w:tabs>
        <w:tab w:val="clear" w:pos="270"/>
      </w:tabs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normaltextrun">
    <w:name w:val="normaltextrun"/>
    <w:basedOn w:val="DefaultParagraphFont"/>
    <w:rsid w:val="009E60A9"/>
  </w:style>
  <w:style w:type="character" w:customStyle="1" w:styleId="eop">
    <w:name w:val="eop"/>
    <w:basedOn w:val="DefaultParagraphFont"/>
    <w:rsid w:val="009E60A9"/>
  </w:style>
  <w:style w:type="character" w:customStyle="1" w:styleId="TitleChar">
    <w:name w:val="Title Char"/>
    <w:basedOn w:val="DefaultParagraphFont"/>
    <w:link w:val="Title"/>
    <w:uiPriority w:val="10"/>
    <w:rsid w:val="00B618D5"/>
    <w:rPr>
      <w:b/>
      <w:i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B61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85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2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5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0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ymo\Documents\Custom%20Office%20Templates\McGill%20Ma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36749-D72F-46AC-A8AF-142E98431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McGill Main.dotx</Template>
  <TotalTime>34</TotalTime>
  <Pages>1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ray dit</dc:creator>
  <cp:lastModifiedBy>Emery Dittmer</cp:lastModifiedBy>
  <cp:revision>4</cp:revision>
  <dcterms:created xsi:type="dcterms:W3CDTF">2023-02-14T00:11:00Z</dcterms:created>
  <dcterms:modified xsi:type="dcterms:W3CDTF">2023-02-14T00:45:00Z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a18cfa92b25049b9fd11b843fc9cfaaf1ff51b6ec704e940c60b0333e301e4b9</vt:lpwstr>
  </property>
</Properties>
</file>